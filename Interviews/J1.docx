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6240" w14:textId="77777777" w:rsidR="004442DE" w:rsidRDefault="004442DE" w:rsidP="004442DE">
      <w:r>
        <w:t>========================================================</w:t>
      </w:r>
    </w:p>
    <w:p w14:paraId="41EEE5C6" w14:textId="77777777" w:rsidR="004442DE" w:rsidRDefault="004442DE" w:rsidP="004442DE">
      <w:r>
        <w:t>PROFIL J1 — STAGIAIRE, 5 MOIS D'ANCIENNETÉ</w:t>
      </w:r>
    </w:p>
    <w:p w14:paraId="04F1C36F" w14:textId="77777777" w:rsidR="004442DE" w:rsidRDefault="004442DE" w:rsidP="004442DE">
      <w:r>
        <w:t>========================================================</w:t>
      </w:r>
    </w:p>
    <w:p w14:paraId="49E33F62" w14:textId="77777777" w:rsidR="004442DE" w:rsidRDefault="004442DE" w:rsidP="004442DE"/>
    <w:p w14:paraId="2E036613" w14:textId="77777777" w:rsidR="004442DE" w:rsidRDefault="004442DE" w:rsidP="004442DE">
      <w:r>
        <w:t>Fonction : Stagiaire</w:t>
      </w:r>
    </w:p>
    <w:p w14:paraId="536FA7B7" w14:textId="77777777" w:rsidR="004442DE" w:rsidRDefault="004442DE" w:rsidP="004442DE">
      <w:r>
        <w:t>Ancienneté : 5 mois</w:t>
      </w:r>
    </w:p>
    <w:p w14:paraId="7D81F5E3" w14:textId="77777777" w:rsidR="004442DE" w:rsidRDefault="004442DE" w:rsidP="004442DE">
      <w:r>
        <w:t>Missions : Propositions commerciales, chef de projet, support institutions européennes</w:t>
      </w:r>
    </w:p>
    <w:p w14:paraId="7DC30092" w14:textId="77777777" w:rsidR="004442DE" w:rsidRDefault="004442DE" w:rsidP="004442DE">
      <w:r>
        <w:t xml:space="preserve">Rapport à l'IA : Passionné, </w:t>
      </w:r>
      <w:proofErr w:type="spellStart"/>
      <w:r>
        <w:t>early</w:t>
      </w:r>
      <w:proofErr w:type="spellEnd"/>
      <w:r>
        <w:t xml:space="preserve"> adopter</w:t>
      </w:r>
    </w:p>
    <w:p w14:paraId="3CF9CBAA" w14:textId="77777777" w:rsidR="004442DE" w:rsidRDefault="004442DE" w:rsidP="004442DE">
      <w:r>
        <w:t>Tic de langage : "Typiquement"</w:t>
      </w:r>
    </w:p>
    <w:p w14:paraId="5606FE84" w14:textId="77777777" w:rsidR="004442DE" w:rsidRDefault="004442DE" w:rsidP="004442DE">
      <w:r>
        <w:t xml:space="preserve">Contexte spécifique : A suivi l'évolution de </w:t>
      </w:r>
      <w:proofErr w:type="spellStart"/>
      <w:r>
        <w:t>Copilot</w:t>
      </w:r>
      <w:proofErr w:type="spellEnd"/>
      <w:r>
        <w:t xml:space="preserve"> PowerPoint de mars (inutilisable) à aujourd'hui (génération de slides complètes). Utilise </w:t>
      </w:r>
      <w:proofErr w:type="spellStart"/>
      <w:r>
        <w:t>Copilot</w:t>
      </w:r>
      <w:proofErr w:type="spellEnd"/>
      <w:r>
        <w:t xml:space="preserve"> officiellement et Claude officieusement (sans données sensibles).</w:t>
      </w:r>
    </w:p>
    <w:p w14:paraId="655EEBE9" w14:textId="77777777" w:rsidR="004442DE" w:rsidRDefault="004442DE" w:rsidP="004442DE"/>
    <w:p w14:paraId="058D414F" w14:textId="77777777" w:rsidR="004442DE" w:rsidRDefault="004442DE" w:rsidP="004442DE">
      <w:r>
        <w:t>--------------------------------------------------------</w:t>
      </w:r>
    </w:p>
    <w:p w14:paraId="170F2A40" w14:textId="77777777" w:rsidR="004442DE" w:rsidRDefault="004442DE" w:rsidP="004442DE">
      <w:r>
        <w:t>T0 — CADRAGE (parcours et missions)</w:t>
      </w:r>
    </w:p>
    <w:p w14:paraId="3BD495B8" w14:textId="77777777" w:rsidR="004442DE" w:rsidRDefault="004442DE" w:rsidP="004442DE">
      <w:r>
        <w:t>--------------------------------------------------------</w:t>
      </w:r>
    </w:p>
    <w:p w14:paraId="65807DB9" w14:textId="77777777" w:rsidR="004442DE" w:rsidRDefault="004442DE" w:rsidP="004442DE"/>
    <w:p w14:paraId="0D63FFCC" w14:textId="77777777" w:rsidR="004442DE" w:rsidRDefault="004442DE" w:rsidP="004442DE">
      <w:r>
        <w:t xml:space="preserve">"Je suis arrivé en stage il y a cinq mois, un peu par hasard — je cherchais une expérience en conseil et Wavestone Luxembourg recrutait. Typiquement, je fais beaucoup de propositions commerciales et du support sur des missions pour des institutions européennes. La partie chef de projet aussi, donc je suis souvent en interface entre les seniors et les équipes techniques. La part d'écrit dans mon travail ? Énorme. Je dirais 70% de mon temps — </w:t>
      </w:r>
      <w:proofErr w:type="spellStart"/>
      <w:r>
        <w:t>Powerpoints</w:t>
      </w:r>
      <w:proofErr w:type="spellEnd"/>
      <w:r>
        <w:t>, notes de cadrage, comptes-rendus de réunions. Le reste c'est de l'oral : des points avec le manager, des calls clients."</w:t>
      </w:r>
    </w:p>
    <w:p w14:paraId="5058E390" w14:textId="77777777" w:rsidR="004442DE" w:rsidRDefault="004442DE" w:rsidP="004442DE"/>
    <w:p w14:paraId="7D1EFCD3" w14:textId="77777777" w:rsidR="004442DE" w:rsidRDefault="004442DE" w:rsidP="004442DE">
      <w:r>
        <w:t>--------------------------------------------------------</w:t>
      </w:r>
    </w:p>
    <w:p w14:paraId="28D631F9" w14:textId="77777777" w:rsidR="004442DE" w:rsidRDefault="004442DE" w:rsidP="004442DE">
      <w:r>
        <w:t>T1 — USAGE RÉEL (Appropriation)</w:t>
      </w:r>
    </w:p>
    <w:p w14:paraId="3C47F918" w14:textId="77777777" w:rsidR="004442DE" w:rsidRDefault="004442DE" w:rsidP="004442DE">
      <w:r>
        <w:t>--------------------------------------------------------</w:t>
      </w:r>
    </w:p>
    <w:p w14:paraId="302BED2E" w14:textId="77777777" w:rsidR="004442DE" w:rsidRDefault="004442DE" w:rsidP="004442DE"/>
    <w:p w14:paraId="2036C0ED" w14:textId="77777777" w:rsidR="004442DE" w:rsidRDefault="004442DE" w:rsidP="004442DE">
      <w:r>
        <w:t>Ouverture — dernière fois que vous avez utilisé un outil génératif :</w:t>
      </w:r>
    </w:p>
    <w:p w14:paraId="6F93F4F3" w14:textId="77777777" w:rsidR="004442DE" w:rsidRDefault="004442DE" w:rsidP="004442DE"/>
    <w:p w14:paraId="1A28F89A" w14:textId="77777777" w:rsidR="004442DE" w:rsidRDefault="004442DE" w:rsidP="004442DE">
      <w:r>
        <w:t xml:space="preserve">"La dernière fois que j'ai utilisé un outil génératif au travail, c'était la semaine dernière sur une proposition commerciale. On avait un dossier de réponse à rendre et j'avais une dizaine de slides à structurer sur un sujet que je maîtrisais moyennement. Je suis allé sur </w:t>
      </w:r>
      <w:proofErr w:type="spellStart"/>
      <w:r>
        <w:t>Copilot</w:t>
      </w:r>
      <w:proofErr w:type="spellEnd"/>
      <w:r>
        <w:t xml:space="preserve"> directement dans PowerPoint — pas de copier-coller depuis </w:t>
      </w:r>
      <w:proofErr w:type="spellStart"/>
      <w:r>
        <w:t>ChatGPT</w:t>
      </w:r>
      <w:proofErr w:type="spellEnd"/>
      <w:r>
        <w:t xml:space="preserve"> — et je lui ai demandé de me générer une structure avec des titres et des sous-parties sur la base de trois documents qu'on avait déjà. Ça m'a pris cinq minutes alors que j'aurais passé une heure à tout relire pour faire le plan. Après j'ai repris chaque slide et j'ai réécrit les parties qui ne collaient pas au contexte [client]. Typiquement, le contenu généré est assez générique, mais ça te donne un squelette et tu n'as plus qu'à mettre la viande autour."</w:t>
      </w:r>
    </w:p>
    <w:p w14:paraId="30D5FC32" w14:textId="77777777" w:rsidR="004442DE" w:rsidRDefault="004442DE" w:rsidP="004442DE"/>
    <w:p w14:paraId="1C38D23F" w14:textId="77777777" w:rsidR="004442DE" w:rsidRDefault="004442DE" w:rsidP="004442DE">
      <w:r>
        <w:t>Relance — sur quelles tâches au quotidien ?</w:t>
      </w:r>
    </w:p>
    <w:p w14:paraId="4AE68AAF" w14:textId="77777777" w:rsidR="004442DE" w:rsidRDefault="004442DE" w:rsidP="004442DE"/>
    <w:p w14:paraId="09634693" w14:textId="77777777" w:rsidR="004442DE" w:rsidRDefault="004442DE" w:rsidP="004442DE">
      <w:r>
        <w:t xml:space="preserve">"Alors, tâches où je l'utilise tout le temps : la reformulation. Quand j'ai un texte un peu </w:t>
      </w:r>
      <w:proofErr w:type="spellStart"/>
      <w:r>
        <w:t>fouilli</w:t>
      </w:r>
      <w:proofErr w:type="spellEnd"/>
      <w:r>
        <w:t xml:space="preserve"> de notes de réunion, je le colle dans </w:t>
      </w:r>
      <w:proofErr w:type="spellStart"/>
      <w:r>
        <w:t>Copilot</w:t>
      </w:r>
      <w:proofErr w:type="spellEnd"/>
      <w:r>
        <w:t xml:space="preserve"> et je lui dis 'rends-moi ça structuré et fluide'. Là-dessus, c'est un tueur. Aussi pour les traductions — on bosse avec des institutions européennes donc j'ai souvent des documents en anglais ou en français à basculer de l'un à l'autre. </w:t>
      </w:r>
      <w:proofErr w:type="gramStart"/>
      <w:r>
        <w:t>Par contre</w:t>
      </w:r>
      <w:proofErr w:type="gramEnd"/>
      <w:r>
        <w:t xml:space="preserve">, je ne l'utilise jamais pour les slides où il y a des données chiffrées confidentielles du client. Ça, c'est un </w:t>
      </w:r>
      <w:proofErr w:type="spellStart"/>
      <w:r>
        <w:t>dealbreaker</w:t>
      </w:r>
      <w:proofErr w:type="spellEnd"/>
      <w:r>
        <w:t>."</w:t>
      </w:r>
    </w:p>
    <w:p w14:paraId="40973790" w14:textId="77777777" w:rsidR="004442DE" w:rsidRDefault="004442DE" w:rsidP="004442DE"/>
    <w:p w14:paraId="043B7811" w14:textId="77777777" w:rsidR="004442DE" w:rsidRDefault="004442DE" w:rsidP="004442DE">
      <w:r>
        <w:t>Relance — comment as-tu appris à t'en servir ?</w:t>
      </w:r>
    </w:p>
    <w:p w14:paraId="7879D51A" w14:textId="77777777" w:rsidR="004442DE" w:rsidRDefault="004442DE" w:rsidP="004442DE"/>
    <w:p w14:paraId="74F137BC" w14:textId="77777777" w:rsidR="004442DE" w:rsidRDefault="004442DE" w:rsidP="004442DE">
      <w:r>
        <w:t xml:space="preserve">"Seul, clairement. Le cabinet n'a pas organisé de formation sur </w:t>
      </w:r>
      <w:proofErr w:type="spellStart"/>
      <w:r>
        <w:t>Copilot</w:t>
      </w:r>
      <w:proofErr w:type="spellEnd"/>
      <w:r>
        <w:t xml:space="preserve"> jusqu'à récemment — je crois qu'ils ont fait un webinaire le mois dernier, mais j'étais en mission. J'ai appris en trifouillant, en testant des prompts, en voyant ce qui marchait ou pas. Et surtout, j'ai suivi de très près les progrès : en mars, </w:t>
      </w:r>
      <w:proofErr w:type="spellStart"/>
      <w:r>
        <w:t>Copilot</w:t>
      </w:r>
      <w:proofErr w:type="spellEnd"/>
      <w:r>
        <w:t xml:space="preserve"> dans PowerPoint ne faisait quasi rien. Tu pouvais générer du texte brut sur un diapo mais sans mise en forme — c'était moche, inutilisable. En mai, on a eu des actions qui ne nécessitaient pas de </w:t>
      </w:r>
      <w:proofErr w:type="spellStart"/>
      <w:r>
        <w:t>styling</w:t>
      </w:r>
      <w:proofErr w:type="spellEnd"/>
      <w:r>
        <w:t>, genre 'ajoute une transition' ou 'change la couleur du titre'. Et là, récemment, on peut générer des diapos entières avec une mise en forme correcte en un seul prompt. Typiquement, ça a changé la donne en trois mois. Mais j'ai dû apprendre par moi-même à chaque étape."</w:t>
      </w:r>
    </w:p>
    <w:p w14:paraId="64F419B6" w14:textId="77777777" w:rsidR="004442DE" w:rsidRDefault="004442DE" w:rsidP="004442DE"/>
    <w:p w14:paraId="038B430C" w14:textId="77777777" w:rsidR="004442DE" w:rsidRDefault="004442DE" w:rsidP="004442DE">
      <w:r>
        <w:t>Relance — le temps gagné, tu l'as mis sur quoi ?</w:t>
      </w:r>
    </w:p>
    <w:p w14:paraId="1097D45E" w14:textId="77777777" w:rsidR="004442DE" w:rsidRDefault="004442DE" w:rsidP="004442DE"/>
    <w:p w14:paraId="2BBAC5AF" w14:textId="77777777" w:rsidR="004442DE" w:rsidRDefault="004442DE" w:rsidP="004442DE">
      <w:r>
        <w:t>"La dernière fois, sur une proposition, j'ai gagné deux heures sur la structure et la rédaction initiale. Je les ai utilisées pour relire trois fois le document et vérifier que chaque recommandation était bien ancrée dans ce que le client avait dit en réunion. Donc je dirais que l'outil m'a permis de passer plus de temps sur la qualité de fond et moins sur la mise en forme et le squelette. C'est un peu contre-intuitif parce qu'on pense que l'IA va te faire gagner du temps pour en faire plus — en vrai, moi, elle m'a fait gagner du temps pour faire mieux sur l'essentiel."</w:t>
      </w:r>
    </w:p>
    <w:p w14:paraId="373E9282" w14:textId="77777777" w:rsidR="004442DE" w:rsidRDefault="004442DE" w:rsidP="004442DE"/>
    <w:p w14:paraId="76874716" w14:textId="77777777" w:rsidR="004442DE" w:rsidRDefault="004442DE" w:rsidP="004442DE">
      <w:r>
        <w:t>Relance — une situation où ça t'a demandé plus d'effort que de le faire toi-même ?</w:t>
      </w:r>
    </w:p>
    <w:p w14:paraId="3EBF0A3B" w14:textId="77777777" w:rsidR="004442DE" w:rsidRDefault="004442DE" w:rsidP="004442DE"/>
    <w:p w14:paraId="41F8615C" w14:textId="77777777" w:rsidR="004442DE" w:rsidRDefault="004442DE" w:rsidP="004442DE">
      <w:r>
        <w:t xml:space="preserve">"Ah oui, une fois. J'ai voulu lui faire générer un slide sur un sujet hyper technique lié à la réglementation bancaire. L'outil m'a sorti un texte vague, avec des formulations qui étaient presque justes mais pas tout à fait — genre des références à des directives qui n'existent pas. J'ai passé vingt minutes à lui demander de corriger, à reformuler mon prompt, à essayer de lui filer des sources. </w:t>
      </w:r>
      <w:proofErr w:type="gramStart"/>
      <w:r>
        <w:t>Au final</w:t>
      </w:r>
      <w:proofErr w:type="gramEnd"/>
      <w:r>
        <w:t>, j'ai tout réécrit moi-même en quinze minutes. Typiquement, là, l'outil m'a coûté du temps au lieu de m'en faire gagner. Depuis, je sais : quand le sujet est trop pointu ou que je n'ai pas les sources exactes à lui donner, je ne perds pas mon temps. Je fais direct."</w:t>
      </w:r>
    </w:p>
    <w:p w14:paraId="70BBDDC9" w14:textId="77777777" w:rsidR="004442DE" w:rsidRDefault="004442DE" w:rsidP="004442DE"/>
    <w:p w14:paraId="72386047" w14:textId="77777777" w:rsidR="004442DE" w:rsidRDefault="004442DE" w:rsidP="004442DE">
      <w:r>
        <w:lastRenderedPageBreak/>
        <w:t>Relance — vous en parlez entre vous ?</w:t>
      </w:r>
    </w:p>
    <w:p w14:paraId="77D27229" w14:textId="77777777" w:rsidR="004442DE" w:rsidRDefault="004442DE" w:rsidP="004442DE"/>
    <w:p w14:paraId="5F727E29" w14:textId="77777777" w:rsidR="004442DE" w:rsidRDefault="004442DE" w:rsidP="004442DE">
      <w:r>
        <w:t xml:space="preserve">"Oui, pas mal. Entre stagiaires et juniors, on se partage des astuces — des prompts qui marchent, des outils alternatifs. Mais avec les seniors, c'est plus discret. Typiquement, je ne vais pas dire à mon manager 'j'ai utilisé </w:t>
      </w:r>
      <w:proofErr w:type="spellStart"/>
      <w:r>
        <w:t>Copilot</w:t>
      </w:r>
      <w:proofErr w:type="spellEnd"/>
      <w:r>
        <w:t xml:space="preserve"> pour la structure de la proposition', même si elle le devine peut-être. C'est un peu un non-dit : on sait que tout le monde l'utilise, mais personne ne le crie sur les toits. Surtout les juniors — on a peur qu'on nous dise 'tu ne réfléchis plus par toi-même'."</w:t>
      </w:r>
    </w:p>
    <w:p w14:paraId="465EE10E" w14:textId="77777777" w:rsidR="004442DE" w:rsidRDefault="004442DE" w:rsidP="004442DE"/>
    <w:p w14:paraId="40ECC115" w14:textId="77777777" w:rsidR="004442DE" w:rsidRDefault="004442DE" w:rsidP="004442DE">
      <w:r>
        <w:t>--------------------------------------------------------</w:t>
      </w:r>
    </w:p>
    <w:p w14:paraId="55B82B27" w14:textId="77777777" w:rsidR="004442DE" w:rsidRDefault="004442DE" w:rsidP="004442DE">
      <w:r>
        <w:t>T2 — APPRENTISSAGE DU MÉTIER (Compétences)</w:t>
      </w:r>
    </w:p>
    <w:p w14:paraId="155C5FEC" w14:textId="77777777" w:rsidR="004442DE" w:rsidRDefault="004442DE" w:rsidP="004442DE">
      <w:r>
        <w:t>--------------------------------------------------------</w:t>
      </w:r>
    </w:p>
    <w:p w14:paraId="13D891AA" w14:textId="77777777" w:rsidR="004442DE" w:rsidRDefault="004442DE" w:rsidP="004442DE"/>
    <w:p w14:paraId="7658F1AF" w14:textId="77777777" w:rsidR="004442DE" w:rsidRDefault="004442DE" w:rsidP="004442DE">
      <w:r>
        <w:t>Ouverture — comment on apprend le métier aujourd'hui ?</w:t>
      </w:r>
    </w:p>
    <w:p w14:paraId="4D3CB8FD" w14:textId="77777777" w:rsidR="004442DE" w:rsidRDefault="004442DE" w:rsidP="004442DE"/>
    <w:p w14:paraId="2D91A9D6" w14:textId="77777777" w:rsidR="004442DE" w:rsidRDefault="004442DE" w:rsidP="004442DE">
      <w:r>
        <w:t>"Alors, la façon dont j'apprends le métier… je pense que c'est assez différent de ce que vivait un stagiaire il y a cinq ans. Déjà, la partie rédactionnelle — les notes, les comptes rendus — je les fais beaucoup plus vite, mais je ne suis pas sûr d'apprendre la même chose. Je m'explique : quand tu rédiges un compte rendu à la main, tu es obligé de trier, de reformuler, de hiérarchiser les infos. Avec l'IA, je colle mes notes brutes et je lui dis 'structure-moi ça'. Je gagne du temps, mais je n'exerce pas le muscle de la synthèse. Typiquement, je sens que je suis plus un 'relecteur' qu'un 'rédacteur' maintenant. Je vérifie ce que l'IA a fait, mais je n'ai pas passé les vingt minutes à le construire moi-même."</w:t>
      </w:r>
    </w:p>
    <w:p w14:paraId="482D4E1C" w14:textId="77777777" w:rsidR="004442DE" w:rsidRDefault="004442DE" w:rsidP="004442DE"/>
    <w:p w14:paraId="0D1A5A12" w14:textId="77777777" w:rsidR="004442DE" w:rsidRDefault="004442DE" w:rsidP="004442DE">
      <w:r>
        <w:t>Relance — par quelles tâches on apprend réellement le métier ?</w:t>
      </w:r>
    </w:p>
    <w:p w14:paraId="46FE2C78" w14:textId="77777777" w:rsidR="004442DE" w:rsidRDefault="004442DE" w:rsidP="004442DE"/>
    <w:p w14:paraId="1FFCDFD2" w14:textId="77777777" w:rsidR="004442DE" w:rsidRDefault="004442DE" w:rsidP="004442DE">
      <w:r>
        <w:t xml:space="preserve">"Pour moi, ce qui m'a le plus appris, c'est la relecture par le manager. La première fois que j'ai fait une proposition commerciale, j'ai passé deux jours à la construire, puis mon manager m'a renvoyé un document rempli de commentaires — des titres pas clairs, une structure bancale, des arguments mal placés. J'ai tout repris en comprenant *pourquoi*. C'était dur mais formateur. Maintenant, avec </w:t>
      </w:r>
      <w:proofErr w:type="spellStart"/>
      <w:r>
        <w:t>Copilot</w:t>
      </w:r>
      <w:proofErr w:type="spellEnd"/>
      <w:r>
        <w:t>, j'arrive avec une première version assez propre très vite. Mon manager passe moins de temps sur la forme et plus sur le fond. Du coup, ses commentaires sont plus intéressants — il me dit 'ton raisonnement est léger sur tel point' plutôt que 'tes titres ne sont pas alignés'. Donc paradoxalement, l'IA a amélioré la qualité de la relecture senior. Mais je me demande si, à force, je vais perdre la capacité à faire une première version toute seule. Typiquement, c'est ma crainte."</w:t>
      </w:r>
    </w:p>
    <w:p w14:paraId="4323482A" w14:textId="77777777" w:rsidR="004442DE" w:rsidRDefault="004442DE" w:rsidP="004442DE"/>
    <w:p w14:paraId="3B945B09" w14:textId="77777777" w:rsidR="004442DE" w:rsidRDefault="004442DE" w:rsidP="004442DE">
      <w:r>
        <w:t>Relance — les tâches ingrates, les CV par exemple, sont-elles encore formatrices ?</w:t>
      </w:r>
    </w:p>
    <w:p w14:paraId="457531B3" w14:textId="77777777" w:rsidR="004442DE" w:rsidRDefault="004442DE" w:rsidP="004442DE"/>
    <w:p w14:paraId="3C007A2B" w14:textId="77777777" w:rsidR="004442DE" w:rsidRDefault="004442DE" w:rsidP="004442DE">
      <w:r>
        <w:t xml:space="preserve">"Ah, les CV. C'est un bon exemple. Je dois souvent adapter des CV existants à des postes spécifiques — choisir les bonnes expériences, développer certaines missions plutôt que d'autres, </w:t>
      </w:r>
      <w:r>
        <w:lastRenderedPageBreak/>
        <w:t xml:space="preserve">reformuler pour coller à une offre. C'est un exercice qui demande de la nuance, de comprendre ce qui est pertinent. Au début, je le faisais à la main. Puis j'ai essayé avec </w:t>
      </w:r>
      <w:proofErr w:type="spellStart"/>
      <w:r>
        <w:t>Copilot</w:t>
      </w:r>
      <w:proofErr w:type="spellEnd"/>
      <w:r>
        <w:t xml:space="preserve"> : je lui filais le CV original, la description du poste, et je lui demandais de me proposer une version adaptée. Ça marchait plutôt bien. Mais une fois, et c'est là que ça a dérapé, l'IA est partie en cacahuète. Elle m'a sorti un CV avec des projets qui n'existaient pas — ou qui appartenaient à d'autres personnes, on n'a jamais su. Des trucs du genre 'chef de projet sur la refonte de X' alors que la personne n'avait jamais fait ça. Si je n'avais pas vérifié ligne par ligne avec le profil original, on aurait envoyé un CV totalement mensonger. Typiquement, là, je me suis dit : 'OK, l'outil est puissant mais il peut inventer n'importe quoi.' Depuis, je l'utilise pour gagner du temps sur la reformulation, mais je ne lui fais plus jamais confiance sur les faits."</w:t>
      </w:r>
    </w:p>
    <w:p w14:paraId="795B8ACD" w14:textId="77777777" w:rsidR="004442DE" w:rsidRDefault="004442DE" w:rsidP="004442DE"/>
    <w:p w14:paraId="47E8C9BE" w14:textId="77777777" w:rsidR="004442DE" w:rsidRDefault="004442DE" w:rsidP="004442DE">
      <w:r>
        <w:t>--------------------------------------------------------</w:t>
      </w:r>
    </w:p>
    <w:p w14:paraId="48904DD2" w14:textId="77777777" w:rsidR="004442DE" w:rsidRDefault="004442DE" w:rsidP="004442DE">
      <w:r>
        <w:t>T3 — CLIENT ET VALEUR (Légitimité de l'expert)</w:t>
      </w:r>
    </w:p>
    <w:p w14:paraId="63065C49" w14:textId="77777777" w:rsidR="004442DE" w:rsidRDefault="004442DE" w:rsidP="004442DE">
      <w:r>
        <w:t>--------------------------------------------------------</w:t>
      </w:r>
    </w:p>
    <w:p w14:paraId="060F450C" w14:textId="77777777" w:rsidR="004442DE" w:rsidRDefault="004442DE" w:rsidP="004442DE"/>
    <w:p w14:paraId="12D89FC0" w14:textId="77777777" w:rsidR="004442DE" w:rsidRDefault="004442DE" w:rsidP="004442DE">
      <w:r>
        <w:t>Ouverture — la confiance du client repose sur quoi ?</w:t>
      </w:r>
    </w:p>
    <w:p w14:paraId="1B7539AE" w14:textId="77777777" w:rsidR="004442DE" w:rsidRDefault="004442DE" w:rsidP="004442DE"/>
    <w:p w14:paraId="7B329323" w14:textId="77777777" w:rsidR="004442DE" w:rsidRDefault="004442DE" w:rsidP="004442DE">
      <w:r>
        <w:t>"La confiance du client, je pense que ça repose sur deux choses. La première, c'est notre capacité à parler leur langage — à comprendre leur métier, leurs contraintes. La deuxième, c'est notre responsabilité : si on leur donne un livrable, ils doivent pouvoir se dire 'ces gens-là ont vérifié, ils sont engagés'. Typiquement, un client ne va pas te demander si tu as utilisé l'IA ou pas, il va te demander si ce que tu lui présentes est vrai. Donc la confiance, elle est dans le fait qu'on a mis notre nom sur le document."</w:t>
      </w:r>
    </w:p>
    <w:p w14:paraId="5E439821" w14:textId="77777777" w:rsidR="004442DE" w:rsidRDefault="004442DE" w:rsidP="004442DE"/>
    <w:p w14:paraId="623011E9" w14:textId="77777777" w:rsidR="004442DE" w:rsidRDefault="004442DE" w:rsidP="004442DE">
      <w:r>
        <w:t>Relance — diriez-vous à un client qu'une partie a été produite par l'IA ?</w:t>
      </w:r>
    </w:p>
    <w:p w14:paraId="692C155F" w14:textId="77777777" w:rsidR="004442DE" w:rsidRDefault="004442DE" w:rsidP="004442DE"/>
    <w:p w14:paraId="5B3CD5C5" w14:textId="77777777" w:rsidR="004442DE" w:rsidRDefault="004442DE" w:rsidP="004442DE">
      <w:r>
        <w:t xml:space="preserve">"Honnêtement ? Non. Pas en l'état. Je ne mentirais pas si on me demande directement, mais je ne vais pas le mettre en avant. Il y a un vrai risque que le client se dise 'pourquoi je paie un cabinet si c'est un algorithme qui fait le boulot ?'. Donc je préfère ne pas en parler. </w:t>
      </w:r>
      <w:proofErr w:type="gramStart"/>
      <w:r>
        <w:t>Par contre</w:t>
      </w:r>
      <w:proofErr w:type="gramEnd"/>
      <w:r>
        <w:t xml:space="preserve">, je pense que les clients le savent </w:t>
      </w:r>
      <w:proofErr w:type="gramStart"/>
      <w:r>
        <w:t>ou</w:t>
      </w:r>
      <w:proofErr w:type="gramEnd"/>
      <w:r>
        <w:t xml:space="preserve"> le soupçonnent. Certains nous ont déjà demandé, en réunion, si on utilisait des outils d'IA. On a éludé : 'on utilise toutes les technologies qui nous aident à être plus pertinents'. Mais on n'a jamais dit 'oui, on génère des slides avec </w:t>
      </w:r>
      <w:proofErr w:type="spellStart"/>
      <w:r>
        <w:t>Copilot</w:t>
      </w:r>
      <w:proofErr w:type="spellEnd"/>
      <w:r>
        <w:t>'. Typiquement, c'est un sujet tabou."</w:t>
      </w:r>
    </w:p>
    <w:p w14:paraId="47E1D4DC" w14:textId="77777777" w:rsidR="004442DE" w:rsidRDefault="004442DE" w:rsidP="004442DE"/>
    <w:p w14:paraId="3DAFE426" w14:textId="77777777" w:rsidR="004442DE" w:rsidRDefault="004442DE" w:rsidP="004442DE">
      <w:r>
        <w:t>Relance — si un livrable était perçu comme moins crédible, pourquoi ?</w:t>
      </w:r>
    </w:p>
    <w:p w14:paraId="1FD052AF" w14:textId="77777777" w:rsidR="004442DE" w:rsidRDefault="004442DE" w:rsidP="004442DE"/>
    <w:p w14:paraId="1600C4FD" w14:textId="77777777" w:rsidR="004442DE" w:rsidRDefault="004442DE" w:rsidP="004442DE">
      <w:r>
        <w:t>"Le problème, c'est quand l'IA fait des erreurs factuelles. Si un client repère un chiffre faux, il va remettre en cause tout le reste. Là, l'outil n'a pas de 'statut' qui le protège — ce n'est pas une personne, donc on ne peut pas dire 'c'est une erreur humaine'. L'erreur humaine est excusable, l'erreur machine est perçue comme une faute professionnelle. Donc je suis très prudent sur tout ce qui est chiffré ou factuel. Je vérifie tout. Typiquement, si je génère un slide avec des données, je repasse derrière avec les sources originales."</w:t>
      </w:r>
    </w:p>
    <w:p w14:paraId="3691E757" w14:textId="77777777" w:rsidR="004442DE" w:rsidRDefault="004442DE" w:rsidP="004442DE"/>
    <w:p w14:paraId="1664CEBF" w14:textId="77777777" w:rsidR="004442DE" w:rsidRDefault="004442DE" w:rsidP="004442DE">
      <w:r>
        <w:t>Relance — dans dix ans, sur quoi un client acceptera-t-il de payer un cabinet ?</w:t>
      </w:r>
    </w:p>
    <w:p w14:paraId="345C3C92" w14:textId="77777777" w:rsidR="004442DE" w:rsidRDefault="004442DE" w:rsidP="004442DE"/>
    <w:p w14:paraId="518C75F2" w14:textId="77777777" w:rsidR="004442DE" w:rsidRDefault="004442DE" w:rsidP="004442DE">
      <w:r>
        <w:t>"Je pense que le client paiera pour notre capacité à prendre des risques et à dire des choses qu'il n'a pas envie d'entendre. L'IA peut faire de l'analyse, de la synthèse, de la mise en forme. Elle ne peut pas prendre position. Elle ne peut pas dire au client 'vous vous trompez sur ce point' ou 'il faut que vous arrêtiez tel projet'. Le cabinet, il est payé pour le jugement. Typiquement, le jour où l'IA saura faire ça, le métier sera vraiment différent. Mais pour l'instant, la valeur ajoutée du consultant, c'est de dire des vérités inconfortables."</w:t>
      </w:r>
    </w:p>
    <w:p w14:paraId="149594A4" w14:textId="77777777" w:rsidR="004442DE" w:rsidRDefault="004442DE" w:rsidP="004442DE"/>
    <w:p w14:paraId="4974153E" w14:textId="77777777" w:rsidR="004442DE" w:rsidRDefault="004442DE" w:rsidP="004442DE">
      <w:r>
        <w:t>--------------------------------------------------------</w:t>
      </w:r>
    </w:p>
    <w:p w14:paraId="055FD82C" w14:textId="77777777" w:rsidR="004442DE" w:rsidRDefault="004442DE" w:rsidP="004442DE">
      <w:r>
        <w:t>T4 — GOUVERNANCE ET RISQUES</w:t>
      </w:r>
    </w:p>
    <w:p w14:paraId="48F4D1FF" w14:textId="77777777" w:rsidR="004442DE" w:rsidRDefault="004442DE" w:rsidP="004442DE">
      <w:r>
        <w:t>--------------------------------------------------------</w:t>
      </w:r>
    </w:p>
    <w:p w14:paraId="7328FE72" w14:textId="77777777" w:rsidR="004442DE" w:rsidRDefault="004442DE" w:rsidP="004442DE"/>
    <w:p w14:paraId="06B66151" w14:textId="77777777" w:rsidR="004442DE" w:rsidRDefault="004442DE" w:rsidP="004442DE">
      <w:r>
        <w:t>Ouverture — il existe des règles sur l'usage des outils ici ?</w:t>
      </w:r>
    </w:p>
    <w:p w14:paraId="1DC00452" w14:textId="77777777" w:rsidR="004442DE" w:rsidRDefault="004442DE" w:rsidP="004442DE"/>
    <w:p w14:paraId="6A72717D" w14:textId="77777777" w:rsidR="004442DE" w:rsidRDefault="004442DE" w:rsidP="004442DE">
      <w:r>
        <w:t xml:space="preserve">"Alors, des règles... officiellement, oui. On a eu une session de sensibilisation sur l'IA générative il y a environ deux mois. On nous a dit : </w:t>
      </w:r>
      <w:proofErr w:type="spellStart"/>
      <w:r>
        <w:t>Copilot</w:t>
      </w:r>
      <w:proofErr w:type="spellEnd"/>
      <w:r>
        <w:t xml:space="preserve"> est l'outil approuvé par le cabinet, il est intégré à la suite Microsoft, donc vous pouvez l'utiliser dans le cadre de vos missions, mais attention aux données confidentielles — il faut anonymiser, ne pas coller des documents sensibles en entier. Concernant Claude, </w:t>
      </w:r>
      <w:proofErr w:type="spellStart"/>
      <w:r>
        <w:t>ChatGPT</w:t>
      </w:r>
      <w:proofErr w:type="spellEnd"/>
      <w:r>
        <w:t xml:space="preserve"> ou autre... c'est le flou total. On nous a dit 'faites attention' mais il n'y a pas de règle écrite qui interdit ou autorise clairement. Donc typiquement, je l'utilise officieusement, en faisant très attention à ce que je mets dedans. Mais je ne suis pas sûr que tout le monde soit aussi prudent."</w:t>
      </w:r>
    </w:p>
    <w:p w14:paraId="4378AEFD" w14:textId="77777777" w:rsidR="004442DE" w:rsidRDefault="004442DE" w:rsidP="004442DE"/>
    <w:p w14:paraId="07DDECF1" w14:textId="77777777" w:rsidR="004442DE" w:rsidRDefault="004442DE" w:rsidP="004442DE">
      <w:r>
        <w:t>Relance — avant qu'un livrable ne parte chez le client, il se passe quoi ?</w:t>
      </w:r>
    </w:p>
    <w:p w14:paraId="67D78289" w14:textId="77777777" w:rsidR="004442DE" w:rsidRDefault="004442DE" w:rsidP="004442DE"/>
    <w:p w14:paraId="51B7A952" w14:textId="77777777" w:rsidR="004442DE" w:rsidRDefault="004442DE" w:rsidP="004442DE">
      <w:r>
        <w:t>"Il y a un processus de revue. En général, je produis une version préliminaire, je l'envoie à mon manager, il la réécrit ou met des commentaires, je corrige, puis on la renvoie pour validation finale. C'est cette relecture qui fait office de contrôle. Mais il n'y a pas de 'check IA' spécifique. Personne ne me demande 'est-ce que cette partie a été générée par l'outil ?' On me demande juste de justifier mes choix, mes chiffres, mes sources. Donc le contrôle est sur le fond, pas sur le processus. Je pense que certains managers soupçonnent qu'on utilise l'IA, mais ils ne posent pas la question directement."</w:t>
      </w:r>
    </w:p>
    <w:p w14:paraId="0DE789AE" w14:textId="77777777" w:rsidR="004442DE" w:rsidRDefault="004442DE" w:rsidP="004442DE"/>
    <w:p w14:paraId="0699985A" w14:textId="77777777" w:rsidR="004442DE" w:rsidRDefault="004442DE" w:rsidP="004442DE">
      <w:r>
        <w:t>Relance — l'histoire du CV où l'IA a inventé des projets, qu'est-ce qui s'est passé après ?</w:t>
      </w:r>
    </w:p>
    <w:p w14:paraId="4D767AC1" w14:textId="77777777" w:rsidR="004442DE" w:rsidRDefault="004442DE" w:rsidP="004442DE"/>
    <w:p w14:paraId="55501195" w14:textId="77777777" w:rsidR="004442DE" w:rsidRDefault="004442DE" w:rsidP="004442DE">
      <w:r>
        <w:t xml:space="preserve">"Je l'ai dit à un collègue stagiaire, on en a rigolé, mais je ne l'ai pas dit à mon manager. J'avais un peu honte — je me suis dit qu'elle allait penser que je ne faisais pas attention ou que j'étais trop </w:t>
      </w:r>
      <w:r>
        <w:lastRenderedPageBreak/>
        <w:t>naïf de faire confiance à l'outil. Du coup, j'ai repris le CV, j'ai tout réécrit à la main, et je l'ai envoyé comme si de rien n'était. Mais typiquement, j'ai eu une vraie frayeur. Si j'avais envoyé ce CV sans vérifier, le client aurait reçu un profil avec des mensonges. Et là, c'est moi qui aurais été responsable, pas l'IA. Personne ne vient vérifier ce qui sort de l'outil à ma place, donc j'ai compris que la responsabilité, elle est entièrement sur moi."</w:t>
      </w:r>
    </w:p>
    <w:p w14:paraId="7BBF684D" w14:textId="77777777" w:rsidR="004442DE" w:rsidRDefault="004442DE" w:rsidP="004442DE"/>
    <w:p w14:paraId="791156BE" w14:textId="77777777" w:rsidR="004442DE" w:rsidRDefault="004442DE" w:rsidP="004442DE">
      <w:r>
        <w:t>Relance — si vous écriviez la règle vous-même, vous diriez quoi ?</w:t>
      </w:r>
    </w:p>
    <w:p w14:paraId="2939B222" w14:textId="77777777" w:rsidR="004442DE" w:rsidRDefault="004442DE" w:rsidP="004442DE"/>
    <w:p w14:paraId="2573869D" w14:textId="77777777" w:rsidR="004442DE" w:rsidRDefault="004442DE" w:rsidP="004442DE">
      <w:r>
        <w:t>"Je dirais : 'Vous pouvez utiliser l'IA pour tout ce qui est rédactionnel, structure, synthèse. Mais vous devez être capable de justifier chaque affirmation factuelle. Si vous ne pouvez pas la justifier, vous ne l'utilisez pas.' Je ne mettrais pas d'interdiction stricte parce que l'outil est trop utile. Mais je mettrais une obligation de vérification systématique, surtout sur les données, les références, les noms de projets. Typiquement, ce qui m'a sauvé sur le CV, c'est que j'avais gardé le profil original à côté pour comparer. Si j'avais juste envoyé le résultat brut, on aurait eu un vrai problème. Donc la règle, ce serait : 'toujours garder une source de vérité pour vérifier'."</w:t>
      </w:r>
    </w:p>
    <w:p w14:paraId="5BFFFAB8" w14:textId="77777777" w:rsidR="004442DE" w:rsidRDefault="004442DE" w:rsidP="004442DE"/>
    <w:p w14:paraId="06423BD7" w14:textId="77777777" w:rsidR="004442DE" w:rsidRDefault="004442DE" w:rsidP="004442DE">
      <w:r>
        <w:t>--------------------------------------------------------</w:t>
      </w:r>
    </w:p>
    <w:p w14:paraId="35FE5629" w14:textId="77777777" w:rsidR="004442DE" w:rsidRDefault="004442DE" w:rsidP="004442DE">
      <w:r>
        <w:t>T5 — CLÔTURE</w:t>
      </w:r>
    </w:p>
    <w:p w14:paraId="793C3F6E" w14:textId="77777777" w:rsidR="004442DE" w:rsidRDefault="004442DE" w:rsidP="004442DE">
      <w:r>
        <w:t>--------------------------------------------------------</w:t>
      </w:r>
    </w:p>
    <w:p w14:paraId="175A4551" w14:textId="77777777" w:rsidR="004442DE" w:rsidRDefault="004442DE" w:rsidP="004442DE"/>
    <w:p w14:paraId="7D21ECB2" w14:textId="77777777" w:rsidR="004442DE" w:rsidRDefault="004442DE" w:rsidP="004442DE">
      <w:r>
        <w:t>Relance — à la place de la direction, quelle serait votre première décision ?</w:t>
      </w:r>
    </w:p>
    <w:p w14:paraId="19825251" w14:textId="77777777" w:rsidR="004442DE" w:rsidRDefault="004442DE" w:rsidP="004442DE"/>
    <w:p w14:paraId="379CA566" w14:textId="77777777" w:rsidR="004442DE" w:rsidRDefault="004442DE" w:rsidP="004442DE">
      <w:r>
        <w:t xml:space="preserve">"Ma première décision, ce serait de clarifier le statut des outils non-officiels. Soit on interdit Claude et </w:t>
      </w:r>
      <w:proofErr w:type="spellStart"/>
      <w:r>
        <w:t>ChatGPT</w:t>
      </w:r>
      <w:proofErr w:type="spellEnd"/>
      <w:r>
        <w:t xml:space="preserve"> officiellement, soit on les approuve avec des garde-fous. Mais le flou actuel est dangereux — certains juniors s'en servent sans se poser de questions, d'autres n'osent pas du tout, et tout le monde fait un peu ce qu'il veut. Je formaliserais un 'usage autorisé' et un 'usage interdit' clairs. Et j'ajouterais une formation obligatoire — pas sur le prompt engineering, mais sur la détection des hallucinations. Parce que le vrai risque, ce n'est pas que l'outil fasse des erreurs, c'est que les consultants ne les voient pas."</w:t>
      </w:r>
    </w:p>
    <w:p w14:paraId="0F8207D5" w14:textId="77777777" w:rsidR="004442DE" w:rsidRDefault="004442DE" w:rsidP="004442DE"/>
    <w:p w14:paraId="0A733EB0" w14:textId="77777777" w:rsidR="004442DE" w:rsidRDefault="004442DE" w:rsidP="004442DE">
      <w:r>
        <w:t>Relance — un aspect important qu'on n'a pas abordé ?</w:t>
      </w:r>
    </w:p>
    <w:p w14:paraId="0238A448" w14:textId="77777777" w:rsidR="004442DE" w:rsidRDefault="004442DE" w:rsidP="004442DE"/>
    <w:p w14:paraId="5203166D" w14:textId="77777777" w:rsidR="004442DE" w:rsidRDefault="004442DE" w:rsidP="004442DE">
      <w:r>
        <w:t>"Le temps psychologique. Parce que l'outil te fait gagner du temps, mais il crée aussi une pression. Typiquement, si je sais que je peux générer une slide en 30 secondes, je suis moins enclin à passer du temps à réfléchir sur le fond avant de commencer. Je lance l'outil, il me donne un truc, je le modifie. Ça va plus vite, mais j'ai parfois l'impression que je ne maîtrise plus le sujet comme je le maîtrisais quand je faisais tout à la main. C'est un peu... une illusion de compétence. Je me demande si, dans six mois ou un an, je saurai encore faire une bonne structure tout seul sans l'aide de l'IA."</w:t>
      </w:r>
    </w:p>
    <w:p w14:paraId="5B803D3F" w14:textId="77777777" w:rsidR="004442DE" w:rsidRDefault="004442DE" w:rsidP="004442DE"/>
    <w:p w14:paraId="61BA8F13" w14:textId="77777777" w:rsidR="004442DE" w:rsidRDefault="004442DE" w:rsidP="004442DE">
      <w:r>
        <w:lastRenderedPageBreak/>
        <w:t>Relance — quelqu'un dont le point de vue serait particulièrement utile ?</w:t>
      </w:r>
    </w:p>
    <w:p w14:paraId="4D0FA90A" w14:textId="77777777" w:rsidR="004442DE" w:rsidRDefault="004442DE" w:rsidP="004442DE"/>
    <w:p w14:paraId="6CD4B601" w14:textId="77777777" w:rsidR="004442DE" w:rsidRDefault="004442DE" w:rsidP="004442DE">
      <w:r>
        <w:t>"Un manager qui est là depuis dix ans. Pour voir comment il vit le fait que les juniors arrivent avec des livrables de plus en plus 'propres' mais peut-être moins réfléchis. Parce que c'est lui qui valide, lui qui signe. Je pense que son regard est différent du mien — moi je vois l'outil comme un accélérateur, lui pourrait le voir comme un risque. Typiquement, j'aimerais savoir s'il fait la différence entre un livrable fait par un junior compétent et un livrable fait par un junior qui a utilisé l'IA."</w:t>
      </w:r>
    </w:p>
    <w:p w14:paraId="3757283E" w14:textId="77777777" w:rsidR="004442DE" w:rsidRDefault="004442DE" w:rsidP="004442DE"/>
    <w:p w14:paraId="25AFB14F" w14:textId="77777777" w:rsidR="004442DE" w:rsidRDefault="004442DE" w:rsidP="004442DE">
      <w:r>
        <w:t>========================================================</w:t>
      </w:r>
    </w:p>
    <w:p w14:paraId="6031F4EB" w14:textId="77777777" w:rsidR="004442DE" w:rsidRDefault="004442DE" w:rsidP="004442DE">
      <w:r>
        <w:t>FIN DU VERBATIM J1</w:t>
      </w:r>
    </w:p>
    <w:p w14:paraId="48BF9C3B" w14:textId="778DD7AD" w:rsidR="002A05D2" w:rsidRPr="004442DE" w:rsidRDefault="004442DE" w:rsidP="004442DE">
      <w:r>
        <w:t>========================================================</w:t>
      </w:r>
    </w:p>
    <w:sectPr w:rsidR="002A05D2" w:rsidRPr="004442DE" w:rsidSect="00594D3E">
      <w:footerReference w:type="even" r:id="rId14"/>
      <w:footerReference w:type="default" r:id="rId15"/>
      <w:footerReference w:type="first" r:id="rId16"/>
      <w:pgSz w:w="11906" w:h="16838" w:code="9"/>
      <w:pgMar w:top="1418" w:right="1418" w:bottom="1134" w:left="992" w:header="510"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A2CE" w14:textId="77777777" w:rsidR="00E13167" w:rsidRDefault="00E13167" w:rsidP="001E61B1">
      <w:pPr>
        <w:spacing w:after="0"/>
      </w:pPr>
      <w:r>
        <w:separator/>
      </w:r>
    </w:p>
  </w:endnote>
  <w:endnote w:type="continuationSeparator" w:id="0">
    <w:p w14:paraId="5BA88325" w14:textId="77777777" w:rsidR="00E13167" w:rsidRDefault="00E13167" w:rsidP="001E61B1">
      <w:pPr>
        <w:spacing w:after="0"/>
      </w:pPr>
      <w:r>
        <w:continuationSeparator/>
      </w:r>
    </w:p>
  </w:endnote>
  <w:endnote w:type="continuationNotice" w:id="1">
    <w:p w14:paraId="4876CB94" w14:textId="77777777" w:rsidR="00E13167" w:rsidRDefault="00E1316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embedRegular r:id="rId1" w:fontKey="{C081BDEA-E876-438E-85CA-0CA3BEEC10B0}"/>
    <w:embedBold r:id="rId2" w:fontKey="{F780F8D1-933A-4CB1-ACF2-80844EEA7C0F}"/>
    <w:embedItalic r:id="rId3" w:fontKey="{93C11F32-3321-48A3-9996-9C85B016711A}"/>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1DA5" w14:textId="77777777" w:rsidR="00362F66" w:rsidRDefault="00362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6958" w14:textId="77777777" w:rsidR="00183B55" w:rsidRDefault="00183B55">
    <w:pPr>
      <w:pStyle w:val="Footer"/>
    </w:pPr>
  </w:p>
  <w:tbl>
    <w:tblPr>
      <w:tblStyle w:val="TableGrid"/>
      <w:tblW w:w="921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62"/>
      <w:gridCol w:w="2556"/>
    </w:tblGrid>
    <w:tr w:rsidR="00C55C09" w:rsidRPr="0055256B" w14:paraId="28449ABD" w14:textId="77777777" w:rsidTr="00245D8E">
      <w:tc>
        <w:tcPr>
          <w:tcW w:w="6662" w:type="dxa"/>
        </w:tcPr>
        <w:p w14:paraId="6A93FFFA" w14:textId="77777777" w:rsidR="00C55C09" w:rsidRPr="0017209F" w:rsidRDefault="000C6B18" w:rsidP="00161005">
          <w:pPr>
            <w:pStyle w:val="Footer"/>
            <w:ind w:left="0"/>
            <w:rPr>
              <w:sz w:val="14"/>
              <w:szCs w:val="14"/>
            </w:rPr>
          </w:pPr>
          <w:r>
            <w:rPr>
              <w:sz w:val="14"/>
              <w:szCs w:val="14"/>
            </w:rPr>
            <w:fldChar w:fldCharType="begin"/>
          </w:r>
          <w:r w:rsidRPr="0017209F">
            <w:rPr>
              <w:sz w:val="14"/>
              <w:szCs w:val="14"/>
            </w:rPr>
            <w:instrText xml:space="preserve"> FILENAME  \* FirstCap  \* MERGEFORMAT </w:instrText>
          </w:r>
          <w:r>
            <w:rPr>
              <w:sz w:val="14"/>
              <w:szCs w:val="14"/>
            </w:rPr>
            <w:fldChar w:fldCharType="separate"/>
          </w:r>
          <w:r w:rsidR="004442DE">
            <w:rPr>
              <w:noProof/>
              <w:sz w:val="14"/>
              <w:szCs w:val="14"/>
            </w:rPr>
            <w:t>Document1</w:t>
          </w:r>
          <w:r>
            <w:rPr>
              <w:sz w:val="14"/>
              <w:szCs w:val="14"/>
            </w:rPr>
            <w:fldChar w:fldCharType="end"/>
          </w:r>
          <w:r w:rsidR="00C55C09" w:rsidRPr="00CB5328">
            <w:rPr>
              <w:sz w:val="14"/>
              <w:szCs w:val="14"/>
            </w:rPr>
            <w:fldChar w:fldCharType="begin"/>
          </w:r>
          <w:r w:rsidR="00C55C09" w:rsidRPr="0017209F">
            <w:rPr>
              <w:sz w:val="14"/>
              <w:szCs w:val="14"/>
            </w:rPr>
            <w:instrText xml:space="preserve"> FILENAME  \* FirstCap  \* MERGEFORMAT </w:instrText>
          </w:r>
          <w:r w:rsidR="00C55C09" w:rsidRPr="00CB5328">
            <w:rPr>
              <w:sz w:val="14"/>
              <w:szCs w:val="14"/>
            </w:rPr>
            <w:fldChar w:fldCharType="separate"/>
          </w:r>
          <w:r w:rsidR="004442DE">
            <w:rPr>
              <w:noProof/>
              <w:sz w:val="14"/>
              <w:szCs w:val="14"/>
            </w:rPr>
            <w:t>Document1</w:t>
          </w:r>
          <w:r w:rsidR="00C55C09" w:rsidRPr="00CB5328">
            <w:rPr>
              <w:noProof/>
              <w:sz w:val="14"/>
              <w:szCs w:val="14"/>
            </w:rPr>
            <w:fldChar w:fldCharType="end"/>
          </w:r>
        </w:p>
      </w:tc>
      <w:tc>
        <w:tcPr>
          <w:tcW w:w="2556" w:type="dxa"/>
        </w:tcPr>
        <w:p w14:paraId="4ACFFDB3" w14:textId="77777777" w:rsidR="00C55C09" w:rsidRPr="00CB5328" w:rsidRDefault="00C55C09" w:rsidP="00161005">
          <w:pPr>
            <w:pStyle w:val="Footer"/>
            <w:ind w:left="0"/>
            <w:jc w:val="right"/>
            <w:rPr>
              <w:sz w:val="14"/>
              <w:szCs w:val="14"/>
              <w:lang w:val="en-GB"/>
            </w:rPr>
          </w:pPr>
          <w:r>
            <w:rPr>
              <w:sz w:val="14"/>
              <w:szCs w:val="14"/>
              <w:lang w:val="en-GB"/>
            </w:rPr>
            <w:fldChar w:fldCharType="begin"/>
          </w:r>
          <w:r>
            <w:rPr>
              <w:sz w:val="14"/>
              <w:szCs w:val="14"/>
              <w:lang w:val="en-GB"/>
            </w:rPr>
            <w:instrText xml:space="preserve"> DATE  \@ "dd MMM. yy"  \* MERGEFORMAT </w:instrText>
          </w:r>
          <w:r>
            <w:rPr>
              <w:sz w:val="14"/>
              <w:szCs w:val="14"/>
              <w:lang w:val="en-GB"/>
            </w:rPr>
            <w:fldChar w:fldCharType="separate"/>
          </w:r>
          <w:r w:rsidR="004442DE">
            <w:rPr>
              <w:noProof/>
              <w:sz w:val="14"/>
              <w:szCs w:val="14"/>
              <w:lang w:val="en-GB"/>
            </w:rPr>
            <w:t>03 Sep. 26</w:t>
          </w:r>
          <w:r>
            <w:rPr>
              <w:sz w:val="14"/>
              <w:szCs w:val="14"/>
              <w:lang w:val="en-GB"/>
            </w:rPr>
            <w:fldChar w:fldCharType="end"/>
          </w:r>
          <w:r>
            <w:rPr>
              <w:sz w:val="14"/>
              <w:szCs w:val="14"/>
              <w:lang w:val="en-GB"/>
            </w:rPr>
            <w:t xml:space="preserve">  | </w:t>
          </w:r>
          <w:r w:rsidRPr="00CB5328">
            <w:rPr>
              <w:sz w:val="14"/>
              <w:szCs w:val="14"/>
              <w:lang w:val="en-GB"/>
            </w:rPr>
            <w:t xml:space="preserve">© </w:t>
          </w:r>
          <w:r w:rsidR="00914176" w:rsidRPr="00CB5328">
            <w:rPr>
              <w:sz w:val="14"/>
              <w:szCs w:val="14"/>
              <w:lang w:val="en-GB"/>
            </w:rPr>
            <w:t>Wavestone</w:t>
          </w:r>
          <w:r w:rsidR="00914176">
            <w:rPr>
              <w:sz w:val="14"/>
              <w:szCs w:val="14"/>
              <w:lang w:val="en-GB"/>
            </w:rPr>
            <w:t xml:space="preserve"> |</w:t>
          </w:r>
          <w:r>
            <w:rPr>
              <w:sz w:val="14"/>
              <w:szCs w:val="14"/>
              <w:lang w:val="en-GB"/>
            </w:rPr>
            <w:t xml:space="preserve"> </w:t>
          </w:r>
          <w:r w:rsidR="00161005">
            <w:rPr>
              <w:sz w:val="14"/>
              <w:szCs w:val="14"/>
              <w:lang w:val="en-GB"/>
            </w:rPr>
            <w:fldChar w:fldCharType="begin"/>
          </w:r>
          <w:r w:rsidR="00161005">
            <w:rPr>
              <w:sz w:val="14"/>
              <w:szCs w:val="14"/>
              <w:lang w:val="en-GB"/>
            </w:rPr>
            <w:instrText xml:space="preserve"> PAGE  \* Arabic  \* MERGEFORMAT </w:instrText>
          </w:r>
          <w:r w:rsidR="00161005">
            <w:rPr>
              <w:sz w:val="14"/>
              <w:szCs w:val="14"/>
              <w:lang w:val="en-GB"/>
            </w:rPr>
            <w:fldChar w:fldCharType="separate"/>
          </w:r>
          <w:r w:rsidR="00161005">
            <w:rPr>
              <w:noProof/>
              <w:sz w:val="14"/>
              <w:szCs w:val="14"/>
              <w:lang w:val="en-GB"/>
            </w:rPr>
            <w:t>2</w:t>
          </w:r>
          <w:r w:rsidR="00161005">
            <w:rPr>
              <w:sz w:val="14"/>
              <w:szCs w:val="14"/>
              <w:lang w:val="en-GB"/>
            </w:rPr>
            <w:fldChar w:fldCharType="end"/>
          </w:r>
        </w:p>
      </w:tc>
    </w:tr>
  </w:tbl>
  <w:p w14:paraId="6AF10EE9" w14:textId="77777777" w:rsidR="009D17C9" w:rsidRPr="0055256B" w:rsidRDefault="00066E59">
    <w:pPr>
      <w:pStyle w:val="Footer"/>
      <w:rPr>
        <w:lang w:val="en-GB"/>
      </w:rPr>
    </w:pPr>
    <w:r>
      <w:rPr>
        <w:lang w:val="en-GB"/>
      </w:rPr>
      <w:t xml:space="preserve"> </w:t>
    </w:r>
  </w:p>
  <w:p w14:paraId="3CD60112" w14:textId="77777777" w:rsidR="007564B9" w:rsidRPr="0055256B" w:rsidRDefault="007564B9">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B69AB" w14:textId="77777777" w:rsidR="00160B2E" w:rsidRPr="00A641BF" w:rsidRDefault="001E17F4" w:rsidP="00A641BF">
    <w:pPr>
      <w:pStyle w:val="Footer"/>
    </w:pPr>
    <w:r>
      <w:ptab w:relativeTo="margin" w:alignment="lef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E65AE" w14:textId="77777777" w:rsidR="00E13167" w:rsidRDefault="00E13167" w:rsidP="001E61B1">
      <w:pPr>
        <w:spacing w:after="0"/>
      </w:pPr>
      <w:r>
        <w:separator/>
      </w:r>
    </w:p>
  </w:footnote>
  <w:footnote w:type="continuationSeparator" w:id="0">
    <w:p w14:paraId="6F3DD477" w14:textId="77777777" w:rsidR="00E13167" w:rsidRDefault="00E13167" w:rsidP="001E61B1">
      <w:pPr>
        <w:spacing w:after="0"/>
      </w:pPr>
      <w:r>
        <w:continuationSeparator/>
      </w:r>
    </w:p>
  </w:footnote>
  <w:footnote w:type="continuationNotice" w:id="1">
    <w:p w14:paraId="2D5B1E8F" w14:textId="77777777" w:rsidR="00E13167" w:rsidRDefault="00E1316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45366"/>
    <w:multiLevelType w:val="multilevel"/>
    <w:tmpl w:val="1A56DB4A"/>
    <w:lvl w:ilvl="0">
      <w:start w:val="1"/>
      <w:numFmt w:val="bullet"/>
      <w:pStyle w:val="Bulletedlist1"/>
      <w:lvlText w:val=""/>
      <w:lvlJc w:val="left"/>
      <w:pPr>
        <w:ind w:left="907" w:hanging="360"/>
      </w:pPr>
      <w:rPr>
        <w:rFonts w:ascii="Symbol" w:hAnsi="Symbol" w:hint="default"/>
        <w:color w:val="auto"/>
        <w:lang w:val="en-US"/>
      </w:rPr>
    </w:lvl>
    <w:lvl w:ilvl="1">
      <w:start w:val="1"/>
      <w:numFmt w:val="bullet"/>
      <w:pStyle w:val="Bulletedlist2"/>
      <w:lvlText w:val=""/>
      <w:lvlJc w:val="left"/>
      <w:pPr>
        <w:ind w:left="1267" w:hanging="367"/>
      </w:pPr>
      <w:rPr>
        <w:rFonts w:ascii="Symbol" w:hAnsi="Symbol" w:hint="default"/>
        <w:color w:val="auto"/>
      </w:rPr>
    </w:lvl>
    <w:lvl w:ilvl="2">
      <w:start w:val="1"/>
      <w:numFmt w:val="bullet"/>
      <w:lvlText w:val=""/>
      <w:lvlJc w:val="left"/>
      <w:pPr>
        <w:ind w:left="1627" w:hanging="36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398B509E"/>
    <w:multiLevelType w:val="hybridMultilevel"/>
    <w:tmpl w:val="186AD8A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 w15:restartNumberingAfterBreak="0">
    <w:nsid w:val="44360385"/>
    <w:multiLevelType w:val="multilevel"/>
    <w:tmpl w:val="F8BC074A"/>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4CB33458"/>
    <w:multiLevelType w:val="multilevel"/>
    <w:tmpl w:val="316AF80A"/>
    <w:lvl w:ilvl="0">
      <w:start w:val="1"/>
      <w:numFmt w:val="bullet"/>
      <w:lvlText w:val=""/>
      <w:lvlJc w:val="left"/>
      <w:pPr>
        <w:ind w:left="907" w:hanging="360"/>
      </w:pPr>
      <w:rPr>
        <w:rFonts w:ascii="Symbol" w:hAnsi="Symbol" w:hint="default"/>
        <w:color w:val="auto"/>
      </w:rPr>
    </w:lvl>
    <w:lvl w:ilvl="1">
      <w:start w:val="1"/>
      <w:numFmt w:val="bullet"/>
      <w:lvlText w:val=""/>
      <w:lvlJc w:val="left"/>
      <w:pPr>
        <w:ind w:left="1267" w:hanging="360"/>
      </w:pPr>
      <w:rPr>
        <w:rFonts w:ascii="Symbol" w:hAnsi="Symbol" w:hint="default"/>
        <w:color w:val="auto"/>
      </w:rPr>
    </w:lvl>
    <w:lvl w:ilvl="2">
      <w:start w:val="1"/>
      <w:numFmt w:val="bullet"/>
      <w:pStyle w:val="Bulletedlist3"/>
      <w:lvlText w:val="o"/>
      <w:lvlJc w:val="left"/>
      <w:pPr>
        <w:ind w:left="1627" w:hanging="360"/>
      </w:pPr>
      <w:rPr>
        <w:rFonts w:ascii="Courier New" w:hAnsi="Courier New"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577E450C"/>
    <w:multiLevelType w:val="multilevel"/>
    <w:tmpl w:val="DAD823C8"/>
    <w:lvl w:ilvl="0">
      <w:start w:val="1"/>
      <w:numFmt w:val="decimal"/>
      <w:pStyle w:val="List"/>
      <w:lvlText w:val="%1)"/>
      <w:lvlJc w:val="left"/>
      <w:pPr>
        <w:ind w:left="893" w:hanging="360"/>
      </w:pPr>
      <w:rPr>
        <w:rFonts w:hint="default"/>
      </w:rPr>
    </w:lvl>
    <w:lvl w:ilvl="1">
      <w:start w:val="1"/>
      <w:numFmt w:val="lowerLetter"/>
      <w:pStyle w:val="List2"/>
      <w:lvlText w:val="%2)"/>
      <w:lvlJc w:val="left"/>
      <w:pPr>
        <w:ind w:left="1253" w:hanging="360"/>
      </w:pPr>
      <w:rPr>
        <w:rFonts w:hint="default"/>
      </w:rPr>
    </w:lvl>
    <w:lvl w:ilvl="2">
      <w:start w:val="1"/>
      <w:numFmt w:val="lowerRoman"/>
      <w:pStyle w:val="List3"/>
      <w:lvlText w:val="%3)"/>
      <w:lvlJc w:val="left"/>
      <w:pPr>
        <w:ind w:left="1613" w:hanging="360"/>
      </w:pPr>
      <w:rPr>
        <w:rFonts w:hint="default"/>
      </w:rPr>
    </w:lvl>
    <w:lvl w:ilvl="3">
      <w:start w:val="1"/>
      <w:numFmt w:val="decimal"/>
      <w:pStyle w:val="List4"/>
      <w:lvlText w:val="(%4)"/>
      <w:lvlJc w:val="left"/>
      <w:pPr>
        <w:ind w:left="1973" w:hanging="360"/>
      </w:pPr>
      <w:rPr>
        <w:rFonts w:hint="default"/>
      </w:rPr>
    </w:lvl>
    <w:lvl w:ilvl="4">
      <w:start w:val="1"/>
      <w:numFmt w:val="lowerLetter"/>
      <w:lvlText w:val="(%5)"/>
      <w:lvlJc w:val="left"/>
      <w:pPr>
        <w:ind w:left="2333" w:hanging="360"/>
      </w:pPr>
      <w:rPr>
        <w:rFonts w:hint="default"/>
      </w:rPr>
    </w:lvl>
    <w:lvl w:ilvl="5">
      <w:start w:val="1"/>
      <w:numFmt w:val="lowerRoman"/>
      <w:lvlText w:val="(%6)"/>
      <w:lvlJc w:val="left"/>
      <w:pPr>
        <w:ind w:left="2693" w:hanging="360"/>
      </w:pPr>
      <w:rPr>
        <w:rFonts w:hint="default"/>
      </w:rPr>
    </w:lvl>
    <w:lvl w:ilvl="6">
      <w:start w:val="1"/>
      <w:numFmt w:val="decimal"/>
      <w:lvlText w:val="%7."/>
      <w:lvlJc w:val="left"/>
      <w:pPr>
        <w:ind w:left="3053" w:hanging="360"/>
      </w:pPr>
      <w:rPr>
        <w:rFonts w:hint="default"/>
      </w:rPr>
    </w:lvl>
    <w:lvl w:ilvl="7">
      <w:start w:val="1"/>
      <w:numFmt w:val="lowerLetter"/>
      <w:lvlText w:val="%8."/>
      <w:lvlJc w:val="left"/>
      <w:pPr>
        <w:ind w:left="3413" w:hanging="360"/>
      </w:pPr>
      <w:rPr>
        <w:rFonts w:hint="default"/>
      </w:rPr>
    </w:lvl>
    <w:lvl w:ilvl="8">
      <w:start w:val="1"/>
      <w:numFmt w:val="lowerRoman"/>
      <w:lvlText w:val="%9."/>
      <w:lvlJc w:val="left"/>
      <w:pPr>
        <w:ind w:left="3773" w:hanging="360"/>
      </w:pPr>
      <w:rPr>
        <w:rFonts w:hint="default"/>
      </w:rPr>
    </w:lvl>
  </w:abstractNum>
  <w:num w:numId="1" w16cid:durableId="50036349">
    <w:abstractNumId w:val="2"/>
  </w:num>
  <w:num w:numId="2" w16cid:durableId="1419474191">
    <w:abstractNumId w:val="0"/>
  </w:num>
  <w:num w:numId="3" w16cid:durableId="1384669968">
    <w:abstractNumId w:val="3"/>
  </w:num>
  <w:num w:numId="4" w16cid:durableId="995500603">
    <w:abstractNumId w:val="4"/>
  </w:num>
  <w:num w:numId="5" w16cid:durableId="135059652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2DE"/>
    <w:rsid w:val="00002867"/>
    <w:rsid w:val="00007689"/>
    <w:rsid w:val="00010B37"/>
    <w:rsid w:val="00012D1C"/>
    <w:rsid w:val="00013CA9"/>
    <w:rsid w:val="00016342"/>
    <w:rsid w:val="00017B89"/>
    <w:rsid w:val="00020141"/>
    <w:rsid w:val="00022D0C"/>
    <w:rsid w:val="00022D2F"/>
    <w:rsid w:val="000250FA"/>
    <w:rsid w:val="0002705B"/>
    <w:rsid w:val="000312B0"/>
    <w:rsid w:val="00035A5E"/>
    <w:rsid w:val="00035E60"/>
    <w:rsid w:val="000362AE"/>
    <w:rsid w:val="0004170D"/>
    <w:rsid w:val="00041725"/>
    <w:rsid w:val="00050470"/>
    <w:rsid w:val="00050604"/>
    <w:rsid w:val="0005589B"/>
    <w:rsid w:val="00056667"/>
    <w:rsid w:val="00060070"/>
    <w:rsid w:val="000602BE"/>
    <w:rsid w:val="000631A3"/>
    <w:rsid w:val="000631E4"/>
    <w:rsid w:val="00065993"/>
    <w:rsid w:val="00066E59"/>
    <w:rsid w:val="0007263F"/>
    <w:rsid w:val="00074C5C"/>
    <w:rsid w:val="0007574D"/>
    <w:rsid w:val="00076BAD"/>
    <w:rsid w:val="000775EE"/>
    <w:rsid w:val="00077A16"/>
    <w:rsid w:val="00081ACD"/>
    <w:rsid w:val="00081C6A"/>
    <w:rsid w:val="000822DD"/>
    <w:rsid w:val="00082E1F"/>
    <w:rsid w:val="00083C2E"/>
    <w:rsid w:val="00084844"/>
    <w:rsid w:val="00086647"/>
    <w:rsid w:val="00087750"/>
    <w:rsid w:val="000903B3"/>
    <w:rsid w:val="000912C2"/>
    <w:rsid w:val="00091A6F"/>
    <w:rsid w:val="000922E8"/>
    <w:rsid w:val="00093D00"/>
    <w:rsid w:val="0009469C"/>
    <w:rsid w:val="00095DCD"/>
    <w:rsid w:val="00097ED4"/>
    <w:rsid w:val="000A103C"/>
    <w:rsid w:val="000A4B0D"/>
    <w:rsid w:val="000A730A"/>
    <w:rsid w:val="000B21B4"/>
    <w:rsid w:val="000B4BDE"/>
    <w:rsid w:val="000B65EB"/>
    <w:rsid w:val="000B7626"/>
    <w:rsid w:val="000C0583"/>
    <w:rsid w:val="000C3BDB"/>
    <w:rsid w:val="000C5078"/>
    <w:rsid w:val="000C55B8"/>
    <w:rsid w:val="000C576E"/>
    <w:rsid w:val="000C6B18"/>
    <w:rsid w:val="000D09B5"/>
    <w:rsid w:val="000E300D"/>
    <w:rsid w:val="000E3639"/>
    <w:rsid w:val="000E4416"/>
    <w:rsid w:val="000E5179"/>
    <w:rsid w:val="000E77CD"/>
    <w:rsid w:val="000F3E6E"/>
    <w:rsid w:val="000F7AA1"/>
    <w:rsid w:val="001023A3"/>
    <w:rsid w:val="00102B9B"/>
    <w:rsid w:val="00105121"/>
    <w:rsid w:val="0010622A"/>
    <w:rsid w:val="00114533"/>
    <w:rsid w:val="001170B0"/>
    <w:rsid w:val="001203E1"/>
    <w:rsid w:val="00122D17"/>
    <w:rsid w:val="00123607"/>
    <w:rsid w:val="00124BE3"/>
    <w:rsid w:val="00125091"/>
    <w:rsid w:val="00126933"/>
    <w:rsid w:val="0013096B"/>
    <w:rsid w:val="00130CD6"/>
    <w:rsid w:val="0013239D"/>
    <w:rsid w:val="00132E3E"/>
    <w:rsid w:val="00133CAA"/>
    <w:rsid w:val="00135F03"/>
    <w:rsid w:val="00136321"/>
    <w:rsid w:val="00136FD1"/>
    <w:rsid w:val="0013786D"/>
    <w:rsid w:val="00141D52"/>
    <w:rsid w:val="00141E7E"/>
    <w:rsid w:val="00142434"/>
    <w:rsid w:val="001430FF"/>
    <w:rsid w:val="0014412D"/>
    <w:rsid w:val="00144853"/>
    <w:rsid w:val="001455FB"/>
    <w:rsid w:val="001469BC"/>
    <w:rsid w:val="001518BE"/>
    <w:rsid w:val="0015433F"/>
    <w:rsid w:val="001550FF"/>
    <w:rsid w:val="00156467"/>
    <w:rsid w:val="00157611"/>
    <w:rsid w:val="00157DCE"/>
    <w:rsid w:val="00157F01"/>
    <w:rsid w:val="00160B2E"/>
    <w:rsid w:val="00161005"/>
    <w:rsid w:val="001632F5"/>
    <w:rsid w:val="00166E22"/>
    <w:rsid w:val="00170AE1"/>
    <w:rsid w:val="00171F74"/>
    <w:rsid w:val="0017209F"/>
    <w:rsid w:val="00172E86"/>
    <w:rsid w:val="001741B0"/>
    <w:rsid w:val="001768EA"/>
    <w:rsid w:val="00180000"/>
    <w:rsid w:val="00180B10"/>
    <w:rsid w:val="0018165F"/>
    <w:rsid w:val="00183B55"/>
    <w:rsid w:val="0018475E"/>
    <w:rsid w:val="00186A86"/>
    <w:rsid w:val="00187C87"/>
    <w:rsid w:val="00191AC8"/>
    <w:rsid w:val="00193CF5"/>
    <w:rsid w:val="001945DA"/>
    <w:rsid w:val="001A33F1"/>
    <w:rsid w:val="001A625D"/>
    <w:rsid w:val="001B0EF5"/>
    <w:rsid w:val="001B1D08"/>
    <w:rsid w:val="001B257D"/>
    <w:rsid w:val="001B3421"/>
    <w:rsid w:val="001B76DA"/>
    <w:rsid w:val="001B7A70"/>
    <w:rsid w:val="001C067B"/>
    <w:rsid w:val="001C46EA"/>
    <w:rsid w:val="001C678B"/>
    <w:rsid w:val="001E17F4"/>
    <w:rsid w:val="001E55C3"/>
    <w:rsid w:val="001E5C5F"/>
    <w:rsid w:val="001E61B1"/>
    <w:rsid w:val="001F041F"/>
    <w:rsid w:val="001F164E"/>
    <w:rsid w:val="001F21BD"/>
    <w:rsid w:val="001F2840"/>
    <w:rsid w:val="001F3175"/>
    <w:rsid w:val="001F5E46"/>
    <w:rsid w:val="001F72E6"/>
    <w:rsid w:val="00200B81"/>
    <w:rsid w:val="00202BF0"/>
    <w:rsid w:val="0020313F"/>
    <w:rsid w:val="00204396"/>
    <w:rsid w:val="00205040"/>
    <w:rsid w:val="002057CA"/>
    <w:rsid w:val="002072C1"/>
    <w:rsid w:val="00207A55"/>
    <w:rsid w:val="00210C8F"/>
    <w:rsid w:val="00211552"/>
    <w:rsid w:val="002205AC"/>
    <w:rsid w:val="00223622"/>
    <w:rsid w:val="0022473C"/>
    <w:rsid w:val="00225509"/>
    <w:rsid w:val="00226667"/>
    <w:rsid w:val="00232056"/>
    <w:rsid w:val="00233861"/>
    <w:rsid w:val="00235133"/>
    <w:rsid w:val="0023516C"/>
    <w:rsid w:val="00235E9E"/>
    <w:rsid w:val="002379D3"/>
    <w:rsid w:val="00237B99"/>
    <w:rsid w:val="002404A5"/>
    <w:rsid w:val="00240A51"/>
    <w:rsid w:val="00240BE7"/>
    <w:rsid w:val="002427B3"/>
    <w:rsid w:val="0024384A"/>
    <w:rsid w:val="00245D8E"/>
    <w:rsid w:val="00245E75"/>
    <w:rsid w:val="002541B6"/>
    <w:rsid w:val="00260CEC"/>
    <w:rsid w:val="00262300"/>
    <w:rsid w:val="002629E8"/>
    <w:rsid w:val="00262CFF"/>
    <w:rsid w:val="00264F2F"/>
    <w:rsid w:val="00264FB6"/>
    <w:rsid w:val="002659C6"/>
    <w:rsid w:val="002700C0"/>
    <w:rsid w:val="00277F3B"/>
    <w:rsid w:val="00290B6C"/>
    <w:rsid w:val="00290C07"/>
    <w:rsid w:val="00291977"/>
    <w:rsid w:val="00294B06"/>
    <w:rsid w:val="002959A3"/>
    <w:rsid w:val="00296419"/>
    <w:rsid w:val="002A05D2"/>
    <w:rsid w:val="002A0A06"/>
    <w:rsid w:val="002A3431"/>
    <w:rsid w:val="002B078B"/>
    <w:rsid w:val="002B0E1A"/>
    <w:rsid w:val="002B3924"/>
    <w:rsid w:val="002C41EF"/>
    <w:rsid w:val="002C459C"/>
    <w:rsid w:val="002C5869"/>
    <w:rsid w:val="002C7D1F"/>
    <w:rsid w:val="002D1E08"/>
    <w:rsid w:val="002D7025"/>
    <w:rsid w:val="002E04F0"/>
    <w:rsid w:val="002E36E3"/>
    <w:rsid w:val="002E5992"/>
    <w:rsid w:val="002F079A"/>
    <w:rsid w:val="002F0E1E"/>
    <w:rsid w:val="002F4437"/>
    <w:rsid w:val="002F6EAE"/>
    <w:rsid w:val="002F7A9E"/>
    <w:rsid w:val="00303038"/>
    <w:rsid w:val="0030400E"/>
    <w:rsid w:val="0030493E"/>
    <w:rsid w:val="00305274"/>
    <w:rsid w:val="00310570"/>
    <w:rsid w:val="00312F20"/>
    <w:rsid w:val="003148F5"/>
    <w:rsid w:val="0031675B"/>
    <w:rsid w:val="00321031"/>
    <w:rsid w:val="0032146F"/>
    <w:rsid w:val="003219B3"/>
    <w:rsid w:val="0032371D"/>
    <w:rsid w:val="00330143"/>
    <w:rsid w:val="0033022C"/>
    <w:rsid w:val="00342927"/>
    <w:rsid w:val="00342FF2"/>
    <w:rsid w:val="003436A6"/>
    <w:rsid w:val="00344ABB"/>
    <w:rsid w:val="003477AE"/>
    <w:rsid w:val="00347F5C"/>
    <w:rsid w:val="0035498A"/>
    <w:rsid w:val="00362F66"/>
    <w:rsid w:val="00363580"/>
    <w:rsid w:val="00364D1F"/>
    <w:rsid w:val="00373213"/>
    <w:rsid w:val="003732CC"/>
    <w:rsid w:val="00375104"/>
    <w:rsid w:val="00375840"/>
    <w:rsid w:val="00380DB1"/>
    <w:rsid w:val="0038188B"/>
    <w:rsid w:val="0038464F"/>
    <w:rsid w:val="00384D02"/>
    <w:rsid w:val="00385269"/>
    <w:rsid w:val="00385705"/>
    <w:rsid w:val="00386DA7"/>
    <w:rsid w:val="00387A45"/>
    <w:rsid w:val="0039435B"/>
    <w:rsid w:val="00394D6E"/>
    <w:rsid w:val="003A0D73"/>
    <w:rsid w:val="003A104E"/>
    <w:rsid w:val="003A5CA6"/>
    <w:rsid w:val="003B14CC"/>
    <w:rsid w:val="003B263A"/>
    <w:rsid w:val="003B4230"/>
    <w:rsid w:val="003B56A8"/>
    <w:rsid w:val="003B5AED"/>
    <w:rsid w:val="003B6667"/>
    <w:rsid w:val="003C009F"/>
    <w:rsid w:val="003C0A1F"/>
    <w:rsid w:val="003C14A9"/>
    <w:rsid w:val="003C1CF8"/>
    <w:rsid w:val="003C2970"/>
    <w:rsid w:val="003C3428"/>
    <w:rsid w:val="003C63E0"/>
    <w:rsid w:val="003C7B8E"/>
    <w:rsid w:val="003D0B07"/>
    <w:rsid w:val="003D3CFE"/>
    <w:rsid w:val="003D7D61"/>
    <w:rsid w:val="003E2769"/>
    <w:rsid w:val="003E6DC1"/>
    <w:rsid w:val="003E75F9"/>
    <w:rsid w:val="003E7D63"/>
    <w:rsid w:val="003F050F"/>
    <w:rsid w:val="003F18B7"/>
    <w:rsid w:val="003F32F4"/>
    <w:rsid w:val="003F3A22"/>
    <w:rsid w:val="003F448A"/>
    <w:rsid w:val="003F6EF3"/>
    <w:rsid w:val="004009F1"/>
    <w:rsid w:val="004013AC"/>
    <w:rsid w:val="00402708"/>
    <w:rsid w:val="004033AC"/>
    <w:rsid w:val="004056C4"/>
    <w:rsid w:val="0040592F"/>
    <w:rsid w:val="00405ED7"/>
    <w:rsid w:val="00411DAC"/>
    <w:rsid w:val="00412763"/>
    <w:rsid w:val="00413C5A"/>
    <w:rsid w:val="00417877"/>
    <w:rsid w:val="00420BCA"/>
    <w:rsid w:val="00420D85"/>
    <w:rsid w:val="0042216A"/>
    <w:rsid w:val="00427FEA"/>
    <w:rsid w:val="00434F0F"/>
    <w:rsid w:val="0043685D"/>
    <w:rsid w:val="00437B6D"/>
    <w:rsid w:val="004442DE"/>
    <w:rsid w:val="004455E2"/>
    <w:rsid w:val="0044674A"/>
    <w:rsid w:val="00451403"/>
    <w:rsid w:val="004536F6"/>
    <w:rsid w:val="004545FC"/>
    <w:rsid w:val="00454856"/>
    <w:rsid w:val="0045623F"/>
    <w:rsid w:val="00460579"/>
    <w:rsid w:val="004617C0"/>
    <w:rsid w:val="00464222"/>
    <w:rsid w:val="0046459A"/>
    <w:rsid w:val="0047068B"/>
    <w:rsid w:val="004764E7"/>
    <w:rsid w:val="00477BC2"/>
    <w:rsid w:val="004832BE"/>
    <w:rsid w:val="004863A9"/>
    <w:rsid w:val="00492493"/>
    <w:rsid w:val="00493364"/>
    <w:rsid w:val="0049363B"/>
    <w:rsid w:val="00495C9A"/>
    <w:rsid w:val="004965E2"/>
    <w:rsid w:val="00496D39"/>
    <w:rsid w:val="00497A18"/>
    <w:rsid w:val="004A0B34"/>
    <w:rsid w:val="004A2106"/>
    <w:rsid w:val="004A3BB2"/>
    <w:rsid w:val="004A422C"/>
    <w:rsid w:val="004A4C10"/>
    <w:rsid w:val="004A60B4"/>
    <w:rsid w:val="004A61E8"/>
    <w:rsid w:val="004B018F"/>
    <w:rsid w:val="004B0DF4"/>
    <w:rsid w:val="004B31B1"/>
    <w:rsid w:val="004B3A7E"/>
    <w:rsid w:val="004B6678"/>
    <w:rsid w:val="004B67DC"/>
    <w:rsid w:val="004B7BC5"/>
    <w:rsid w:val="004C01BE"/>
    <w:rsid w:val="004C17D5"/>
    <w:rsid w:val="004C2425"/>
    <w:rsid w:val="004C310E"/>
    <w:rsid w:val="004C5F14"/>
    <w:rsid w:val="004D06B1"/>
    <w:rsid w:val="004D1C5F"/>
    <w:rsid w:val="004D6460"/>
    <w:rsid w:val="004D6A5C"/>
    <w:rsid w:val="004D7E04"/>
    <w:rsid w:val="004D7EE4"/>
    <w:rsid w:val="004E1ECD"/>
    <w:rsid w:val="004E563C"/>
    <w:rsid w:val="004F08F7"/>
    <w:rsid w:val="004F7C9A"/>
    <w:rsid w:val="00500534"/>
    <w:rsid w:val="00501039"/>
    <w:rsid w:val="005025A4"/>
    <w:rsid w:val="00504EDF"/>
    <w:rsid w:val="0051091F"/>
    <w:rsid w:val="00510C10"/>
    <w:rsid w:val="00512F69"/>
    <w:rsid w:val="00515DC9"/>
    <w:rsid w:val="0052112B"/>
    <w:rsid w:val="0052129C"/>
    <w:rsid w:val="00532A7B"/>
    <w:rsid w:val="00533C08"/>
    <w:rsid w:val="00537112"/>
    <w:rsid w:val="00541407"/>
    <w:rsid w:val="005429B9"/>
    <w:rsid w:val="005455FC"/>
    <w:rsid w:val="005464A3"/>
    <w:rsid w:val="00547F05"/>
    <w:rsid w:val="0055256B"/>
    <w:rsid w:val="00552ED3"/>
    <w:rsid w:val="00555979"/>
    <w:rsid w:val="00557802"/>
    <w:rsid w:val="005617BB"/>
    <w:rsid w:val="00561980"/>
    <w:rsid w:val="005637EB"/>
    <w:rsid w:val="0056455F"/>
    <w:rsid w:val="0056651E"/>
    <w:rsid w:val="005769B4"/>
    <w:rsid w:val="00581813"/>
    <w:rsid w:val="0058195F"/>
    <w:rsid w:val="005828F0"/>
    <w:rsid w:val="005832E0"/>
    <w:rsid w:val="00584A37"/>
    <w:rsid w:val="00584B43"/>
    <w:rsid w:val="00586320"/>
    <w:rsid w:val="00590FA8"/>
    <w:rsid w:val="00591FA7"/>
    <w:rsid w:val="00594BBC"/>
    <w:rsid w:val="00594D3E"/>
    <w:rsid w:val="005A182C"/>
    <w:rsid w:val="005A3086"/>
    <w:rsid w:val="005B2731"/>
    <w:rsid w:val="005B5EC8"/>
    <w:rsid w:val="005B6DA7"/>
    <w:rsid w:val="005B6FB0"/>
    <w:rsid w:val="005B73C5"/>
    <w:rsid w:val="005C0FAF"/>
    <w:rsid w:val="005C2AEE"/>
    <w:rsid w:val="005C49D6"/>
    <w:rsid w:val="005C6C26"/>
    <w:rsid w:val="005C7A0B"/>
    <w:rsid w:val="005D2FA2"/>
    <w:rsid w:val="005D31A4"/>
    <w:rsid w:val="005E01AE"/>
    <w:rsid w:val="005E1ACE"/>
    <w:rsid w:val="005E1F0E"/>
    <w:rsid w:val="005E2194"/>
    <w:rsid w:val="005E3466"/>
    <w:rsid w:val="005E4C9E"/>
    <w:rsid w:val="005E679E"/>
    <w:rsid w:val="005E7A8E"/>
    <w:rsid w:val="005F09B2"/>
    <w:rsid w:val="005F4481"/>
    <w:rsid w:val="00600371"/>
    <w:rsid w:val="0060086F"/>
    <w:rsid w:val="00602004"/>
    <w:rsid w:val="00603687"/>
    <w:rsid w:val="00604F0E"/>
    <w:rsid w:val="00604F63"/>
    <w:rsid w:val="00605685"/>
    <w:rsid w:val="00614B3B"/>
    <w:rsid w:val="00616EC1"/>
    <w:rsid w:val="00623D53"/>
    <w:rsid w:val="006243FD"/>
    <w:rsid w:val="0062629D"/>
    <w:rsid w:val="006275A0"/>
    <w:rsid w:val="00636AAF"/>
    <w:rsid w:val="00637D58"/>
    <w:rsid w:val="00641277"/>
    <w:rsid w:val="0064168E"/>
    <w:rsid w:val="00643297"/>
    <w:rsid w:val="0064344B"/>
    <w:rsid w:val="00644961"/>
    <w:rsid w:val="00653E20"/>
    <w:rsid w:val="00654903"/>
    <w:rsid w:val="006562E9"/>
    <w:rsid w:val="006566A8"/>
    <w:rsid w:val="0065756A"/>
    <w:rsid w:val="00657A6A"/>
    <w:rsid w:val="00665DBC"/>
    <w:rsid w:val="00666C08"/>
    <w:rsid w:val="0067673F"/>
    <w:rsid w:val="0068134A"/>
    <w:rsid w:val="0068349D"/>
    <w:rsid w:val="006851EB"/>
    <w:rsid w:val="006879E9"/>
    <w:rsid w:val="006925BA"/>
    <w:rsid w:val="00693AA4"/>
    <w:rsid w:val="00694C9D"/>
    <w:rsid w:val="00696916"/>
    <w:rsid w:val="006A1C24"/>
    <w:rsid w:val="006A23C0"/>
    <w:rsid w:val="006A384F"/>
    <w:rsid w:val="006A3DAB"/>
    <w:rsid w:val="006A650C"/>
    <w:rsid w:val="006B3194"/>
    <w:rsid w:val="006C1521"/>
    <w:rsid w:val="006D0FF9"/>
    <w:rsid w:val="006D21EA"/>
    <w:rsid w:val="006D462F"/>
    <w:rsid w:val="006D5210"/>
    <w:rsid w:val="006D639E"/>
    <w:rsid w:val="006E108A"/>
    <w:rsid w:val="006E2994"/>
    <w:rsid w:val="006E3D69"/>
    <w:rsid w:val="006E5EAA"/>
    <w:rsid w:val="006F0F06"/>
    <w:rsid w:val="006F224A"/>
    <w:rsid w:val="006F632B"/>
    <w:rsid w:val="007001EC"/>
    <w:rsid w:val="00700FD3"/>
    <w:rsid w:val="0070280C"/>
    <w:rsid w:val="007031CC"/>
    <w:rsid w:val="007055EC"/>
    <w:rsid w:val="007078DB"/>
    <w:rsid w:val="00712360"/>
    <w:rsid w:val="00714989"/>
    <w:rsid w:val="00716C38"/>
    <w:rsid w:val="007171C7"/>
    <w:rsid w:val="00723A82"/>
    <w:rsid w:val="007258F8"/>
    <w:rsid w:val="0072743D"/>
    <w:rsid w:val="0073460A"/>
    <w:rsid w:val="00740564"/>
    <w:rsid w:val="00742DB2"/>
    <w:rsid w:val="00744079"/>
    <w:rsid w:val="007450A0"/>
    <w:rsid w:val="00745770"/>
    <w:rsid w:val="007457B8"/>
    <w:rsid w:val="00750D90"/>
    <w:rsid w:val="007512E5"/>
    <w:rsid w:val="0075171A"/>
    <w:rsid w:val="007541CC"/>
    <w:rsid w:val="00755559"/>
    <w:rsid w:val="007564B9"/>
    <w:rsid w:val="00763109"/>
    <w:rsid w:val="00764D6A"/>
    <w:rsid w:val="00770634"/>
    <w:rsid w:val="00773F0F"/>
    <w:rsid w:val="00774088"/>
    <w:rsid w:val="007745EF"/>
    <w:rsid w:val="00777323"/>
    <w:rsid w:val="00777B21"/>
    <w:rsid w:val="00781612"/>
    <w:rsid w:val="00781D84"/>
    <w:rsid w:val="00782156"/>
    <w:rsid w:val="00782804"/>
    <w:rsid w:val="0078508B"/>
    <w:rsid w:val="00785DF4"/>
    <w:rsid w:val="00787AD2"/>
    <w:rsid w:val="007922C8"/>
    <w:rsid w:val="00796244"/>
    <w:rsid w:val="007A1210"/>
    <w:rsid w:val="007A18C4"/>
    <w:rsid w:val="007A268B"/>
    <w:rsid w:val="007A2D3B"/>
    <w:rsid w:val="007A2F60"/>
    <w:rsid w:val="007A3713"/>
    <w:rsid w:val="007B1517"/>
    <w:rsid w:val="007B4E57"/>
    <w:rsid w:val="007B5163"/>
    <w:rsid w:val="007B63CF"/>
    <w:rsid w:val="007C07E0"/>
    <w:rsid w:val="007C6E80"/>
    <w:rsid w:val="007D1E9D"/>
    <w:rsid w:val="007E1F98"/>
    <w:rsid w:val="007E3099"/>
    <w:rsid w:val="007E31EF"/>
    <w:rsid w:val="007E4094"/>
    <w:rsid w:val="007E6266"/>
    <w:rsid w:val="007E7236"/>
    <w:rsid w:val="007F10E8"/>
    <w:rsid w:val="007F2360"/>
    <w:rsid w:val="007F361E"/>
    <w:rsid w:val="007F5C40"/>
    <w:rsid w:val="007F7411"/>
    <w:rsid w:val="008015C3"/>
    <w:rsid w:val="00802308"/>
    <w:rsid w:val="00803145"/>
    <w:rsid w:val="00803DC3"/>
    <w:rsid w:val="00805D16"/>
    <w:rsid w:val="00810527"/>
    <w:rsid w:val="00811058"/>
    <w:rsid w:val="00814E0C"/>
    <w:rsid w:val="00820B3E"/>
    <w:rsid w:val="00822A14"/>
    <w:rsid w:val="00823DA2"/>
    <w:rsid w:val="00825AFA"/>
    <w:rsid w:val="00827DC5"/>
    <w:rsid w:val="00831FA8"/>
    <w:rsid w:val="00835198"/>
    <w:rsid w:val="00835406"/>
    <w:rsid w:val="00841FD5"/>
    <w:rsid w:val="0084620B"/>
    <w:rsid w:val="008507D6"/>
    <w:rsid w:val="00852936"/>
    <w:rsid w:val="00860DB0"/>
    <w:rsid w:val="0086768C"/>
    <w:rsid w:val="00871B5D"/>
    <w:rsid w:val="00873348"/>
    <w:rsid w:val="008745C3"/>
    <w:rsid w:val="008751EC"/>
    <w:rsid w:val="00875E12"/>
    <w:rsid w:val="00876461"/>
    <w:rsid w:val="008777ED"/>
    <w:rsid w:val="00881940"/>
    <w:rsid w:val="00883603"/>
    <w:rsid w:val="00887371"/>
    <w:rsid w:val="008910E4"/>
    <w:rsid w:val="008918A5"/>
    <w:rsid w:val="00891B3B"/>
    <w:rsid w:val="00892534"/>
    <w:rsid w:val="00893D08"/>
    <w:rsid w:val="00894116"/>
    <w:rsid w:val="00895B35"/>
    <w:rsid w:val="00897870"/>
    <w:rsid w:val="008A3AB1"/>
    <w:rsid w:val="008A5F34"/>
    <w:rsid w:val="008A6A36"/>
    <w:rsid w:val="008B582A"/>
    <w:rsid w:val="008C1EB1"/>
    <w:rsid w:val="008C20C1"/>
    <w:rsid w:val="008C36A0"/>
    <w:rsid w:val="008C4063"/>
    <w:rsid w:val="008D2CD9"/>
    <w:rsid w:val="008E0831"/>
    <w:rsid w:val="008E1118"/>
    <w:rsid w:val="008E39C1"/>
    <w:rsid w:val="008E4E60"/>
    <w:rsid w:val="008E71B2"/>
    <w:rsid w:val="008F0498"/>
    <w:rsid w:val="008F684F"/>
    <w:rsid w:val="008F68FB"/>
    <w:rsid w:val="008F765E"/>
    <w:rsid w:val="00900F81"/>
    <w:rsid w:val="009010B2"/>
    <w:rsid w:val="00901632"/>
    <w:rsid w:val="00902FB8"/>
    <w:rsid w:val="009033CA"/>
    <w:rsid w:val="009048AD"/>
    <w:rsid w:val="00905C34"/>
    <w:rsid w:val="00907415"/>
    <w:rsid w:val="0091311E"/>
    <w:rsid w:val="00914108"/>
    <w:rsid w:val="00914176"/>
    <w:rsid w:val="009150BA"/>
    <w:rsid w:val="00915868"/>
    <w:rsid w:val="009167C1"/>
    <w:rsid w:val="00917E6E"/>
    <w:rsid w:val="00920C1E"/>
    <w:rsid w:val="0092361D"/>
    <w:rsid w:val="00923648"/>
    <w:rsid w:val="00924273"/>
    <w:rsid w:val="009267DD"/>
    <w:rsid w:val="00934444"/>
    <w:rsid w:val="00934CF9"/>
    <w:rsid w:val="00934FD6"/>
    <w:rsid w:val="00937A0C"/>
    <w:rsid w:val="00940A1D"/>
    <w:rsid w:val="00940C98"/>
    <w:rsid w:val="00942454"/>
    <w:rsid w:val="00950384"/>
    <w:rsid w:val="00953EE7"/>
    <w:rsid w:val="009549DD"/>
    <w:rsid w:val="00956FC2"/>
    <w:rsid w:val="009634AB"/>
    <w:rsid w:val="00966B1B"/>
    <w:rsid w:val="00966FEC"/>
    <w:rsid w:val="00967653"/>
    <w:rsid w:val="00973388"/>
    <w:rsid w:val="00973D5B"/>
    <w:rsid w:val="00974B49"/>
    <w:rsid w:val="00977DB3"/>
    <w:rsid w:val="00981F8A"/>
    <w:rsid w:val="0098337A"/>
    <w:rsid w:val="009849A2"/>
    <w:rsid w:val="009850F8"/>
    <w:rsid w:val="009908CA"/>
    <w:rsid w:val="00992C0A"/>
    <w:rsid w:val="00993653"/>
    <w:rsid w:val="0099475F"/>
    <w:rsid w:val="009A0B50"/>
    <w:rsid w:val="009A2737"/>
    <w:rsid w:val="009A2F25"/>
    <w:rsid w:val="009A3309"/>
    <w:rsid w:val="009A34A8"/>
    <w:rsid w:val="009B0E45"/>
    <w:rsid w:val="009B3D13"/>
    <w:rsid w:val="009C0EDB"/>
    <w:rsid w:val="009C1FE3"/>
    <w:rsid w:val="009C402D"/>
    <w:rsid w:val="009C6D0F"/>
    <w:rsid w:val="009C7685"/>
    <w:rsid w:val="009D17C9"/>
    <w:rsid w:val="009D1F19"/>
    <w:rsid w:val="009D2385"/>
    <w:rsid w:val="009D7185"/>
    <w:rsid w:val="009E1662"/>
    <w:rsid w:val="009E7CF0"/>
    <w:rsid w:val="009F0283"/>
    <w:rsid w:val="009F59E8"/>
    <w:rsid w:val="009F7FF4"/>
    <w:rsid w:val="00A059B3"/>
    <w:rsid w:val="00A12C2D"/>
    <w:rsid w:val="00A12F7D"/>
    <w:rsid w:val="00A1386D"/>
    <w:rsid w:val="00A161FF"/>
    <w:rsid w:val="00A2045C"/>
    <w:rsid w:val="00A2125D"/>
    <w:rsid w:val="00A30926"/>
    <w:rsid w:val="00A309DA"/>
    <w:rsid w:val="00A31BB0"/>
    <w:rsid w:val="00A32EB5"/>
    <w:rsid w:val="00A347F5"/>
    <w:rsid w:val="00A35A00"/>
    <w:rsid w:val="00A35B45"/>
    <w:rsid w:val="00A35D17"/>
    <w:rsid w:val="00A41D6F"/>
    <w:rsid w:val="00A4321A"/>
    <w:rsid w:val="00A44365"/>
    <w:rsid w:val="00A4756A"/>
    <w:rsid w:val="00A47B29"/>
    <w:rsid w:val="00A510F0"/>
    <w:rsid w:val="00A53B30"/>
    <w:rsid w:val="00A60330"/>
    <w:rsid w:val="00A6123E"/>
    <w:rsid w:val="00A6392F"/>
    <w:rsid w:val="00A63AC3"/>
    <w:rsid w:val="00A641BF"/>
    <w:rsid w:val="00A672CE"/>
    <w:rsid w:val="00A70172"/>
    <w:rsid w:val="00A720C6"/>
    <w:rsid w:val="00A75AE4"/>
    <w:rsid w:val="00A90E59"/>
    <w:rsid w:val="00A917FD"/>
    <w:rsid w:val="00AA1EC9"/>
    <w:rsid w:val="00AA2E49"/>
    <w:rsid w:val="00AA383D"/>
    <w:rsid w:val="00AA62D9"/>
    <w:rsid w:val="00AB39C0"/>
    <w:rsid w:val="00AB445B"/>
    <w:rsid w:val="00AC2C54"/>
    <w:rsid w:val="00AC4087"/>
    <w:rsid w:val="00AD0066"/>
    <w:rsid w:val="00AD03E0"/>
    <w:rsid w:val="00AD07B7"/>
    <w:rsid w:val="00AD116D"/>
    <w:rsid w:val="00AD13BC"/>
    <w:rsid w:val="00AD1A48"/>
    <w:rsid w:val="00AD2D87"/>
    <w:rsid w:val="00AD44BA"/>
    <w:rsid w:val="00AD6B61"/>
    <w:rsid w:val="00AE04DB"/>
    <w:rsid w:val="00AE0789"/>
    <w:rsid w:val="00AE6E1F"/>
    <w:rsid w:val="00AF1024"/>
    <w:rsid w:val="00AF26C9"/>
    <w:rsid w:val="00AF3126"/>
    <w:rsid w:val="00AF3542"/>
    <w:rsid w:val="00AF3E03"/>
    <w:rsid w:val="00AF5A60"/>
    <w:rsid w:val="00AF634B"/>
    <w:rsid w:val="00AF67C7"/>
    <w:rsid w:val="00AF751E"/>
    <w:rsid w:val="00B006CF"/>
    <w:rsid w:val="00B01E32"/>
    <w:rsid w:val="00B047C8"/>
    <w:rsid w:val="00B050BB"/>
    <w:rsid w:val="00B06369"/>
    <w:rsid w:val="00B20396"/>
    <w:rsid w:val="00B20CA8"/>
    <w:rsid w:val="00B21C8B"/>
    <w:rsid w:val="00B23840"/>
    <w:rsid w:val="00B23C71"/>
    <w:rsid w:val="00B253DC"/>
    <w:rsid w:val="00B378C8"/>
    <w:rsid w:val="00B42C19"/>
    <w:rsid w:val="00B43CB6"/>
    <w:rsid w:val="00B45139"/>
    <w:rsid w:val="00B504EB"/>
    <w:rsid w:val="00B505D2"/>
    <w:rsid w:val="00B53032"/>
    <w:rsid w:val="00B53296"/>
    <w:rsid w:val="00B54160"/>
    <w:rsid w:val="00B55315"/>
    <w:rsid w:val="00B56981"/>
    <w:rsid w:val="00B56E9D"/>
    <w:rsid w:val="00B63DD7"/>
    <w:rsid w:val="00B705F3"/>
    <w:rsid w:val="00B72339"/>
    <w:rsid w:val="00B747A7"/>
    <w:rsid w:val="00B80F17"/>
    <w:rsid w:val="00B8104D"/>
    <w:rsid w:val="00B814FA"/>
    <w:rsid w:val="00B82139"/>
    <w:rsid w:val="00B82749"/>
    <w:rsid w:val="00B83FA3"/>
    <w:rsid w:val="00B8671E"/>
    <w:rsid w:val="00B91A1E"/>
    <w:rsid w:val="00B92131"/>
    <w:rsid w:val="00B9258B"/>
    <w:rsid w:val="00BA07EC"/>
    <w:rsid w:val="00BA3786"/>
    <w:rsid w:val="00BA5140"/>
    <w:rsid w:val="00BA6447"/>
    <w:rsid w:val="00BB0A6C"/>
    <w:rsid w:val="00BB19B1"/>
    <w:rsid w:val="00BB1B8D"/>
    <w:rsid w:val="00BB30DE"/>
    <w:rsid w:val="00BB45AE"/>
    <w:rsid w:val="00BC1541"/>
    <w:rsid w:val="00BC25A2"/>
    <w:rsid w:val="00BC6E3E"/>
    <w:rsid w:val="00BD2340"/>
    <w:rsid w:val="00BD2AAC"/>
    <w:rsid w:val="00BD2FFB"/>
    <w:rsid w:val="00BD6410"/>
    <w:rsid w:val="00BD65D0"/>
    <w:rsid w:val="00BE196E"/>
    <w:rsid w:val="00BE4346"/>
    <w:rsid w:val="00BE4C01"/>
    <w:rsid w:val="00BE5109"/>
    <w:rsid w:val="00BE7D08"/>
    <w:rsid w:val="00BF1982"/>
    <w:rsid w:val="00BF1A34"/>
    <w:rsid w:val="00BF2E9A"/>
    <w:rsid w:val="00BF5B9A"/>
    <w:rsid w:val="00C02A78"/>
    <w:rsid w:val="00C02EF7"/>
    <w:rsid w:val="00C0439C"/>
    <w:rsid w:val="00C1074F"/>
    <w:rsid w:val="00C1245F"/>
    <w:rsid w:val="00C1260E"/>
    <w:rsid w:val="00C13675"/>
    <w:rsid w:val="00C16540"/>
    <w:rsid w:val="00C20704"/>
    <w:rsid w:val="00C309B4"/>
    <w:rsid w:val="00C30DD4"/>
    <w:rsid w:val="00C3157E"/>
    <w:rsid w:val="00C33360"/>
    <w:rsid w:val="00C347BF"/>
    <w:rsid w:val="00C3781A"/>
    <w:rsid w:val="00C40F33"/>
    <w:rsid w:val="00C417C6"/>
    <w:rsid w:val="00C41F1F"/>
    <w:rsid w:val="00C501E8"/>
    <w:rsid w:val="00C50236"/>
    <w:rsid w:val="00C504B0"/>
    <w:rsid w:val="00C50721"/>
    <w:rsid w:val="00C55C09"/>
    <w:rsid w:val="00C61AC4"/>
    <w:rsid w:val="00C71FBC"/>
    <w:rsid w:val="00C720A8"/>
    <w:rsid w:val="00C72D5D"/>
    <w:rsid w:val="00C766CE"/>
    <w:rsid w:val="00C84B62"/>
    <w:rsid w:val="00C87574"/>
    <w:rsid w:val="00C965A7"/>
    <w:rsid w:val="00CA0038"/>
    <w:rsid w:val="00CA17B4"/>
    <w:rsid w:val="00CA2CAF"/>
    <w:rsid w:val="00CA3D5B"/>
    <w:rsid w:val="00CA52EF"/>
    <w:rsid w:val="00CB179C"/>
    <w:rsid w:val="00CB4E4A"/>
    <w:rsid w:val="00CB511E"/>
    <w:rsid w:val="00CB5328"/>
    <w:rsid w:val="00CC0491"/>
    <w:rsid w:val="00CC0880"/>
    <w:rsid w:val="00CC10AE"/>
    <w:rsid w:val="00CC47B3"/>
    <w:rsid w:val="00CC65DA"/>
    <w:rsid w:val="00CD3228"/>
    <w:rsid w:val="00CD3DCB"/>
    <w:rsid w:val="00CD4106"/>
    <w:rsid w:val="00CD6015"/>
    <w:rsid w:val="00CD645B"/>
    <w:rsid w:val="00CD6906"/>
    <w:rsid w:val="00CD7700"/>
    <w:rsid w:val="00CE1732"/>
    <w:rsid w:val="00CE2A69"/>
    <w:rsid w:val="00CE38E5"/>
    <w:rsid w:val="00CE70C3"/>
    <w:rsid w:val="00CF2A8F"/>
    <w:rsid w:val="00CF35D7"/>
    <w:rsid w:val="00CF3C9E"/>
    <w:rsid w:val="00CF51D3"/>
    <w:rsid w:val="00CF7129"/>
    <w:rsid w:val="00CF7B5A"/>
    <w:rsid w:val="00D010E6"/>
    <w:rsid w:val="00D01F99"/>
    <w:rsid w:val="00D03043"/>
    <w:rsid w:val="00D0471D"/>
    <w:rsid w:val="00D049AC"/>
    <w:rsid w:val="00D04DC8"/>
    <w:rsid w:val="00D04EB0"/>
    <w:rsid w:val="00D04FCA"/>
    <w:rsid w:val="00D10A51"/>
    <w:rsid w:val="00D12356"/>
    <w:rsid w:val="00D2226B"/>
    <w:rsid w:val="00D2357F"/>
    <w:rsid w:val="00D25B92"/>
    <w:rsid w:val="00D36D7F"/>
    <w:rsid w:val="00D37C8A"/>
    <w:rsid w:val="00D41824"/>
    <w:rsid w:val="00D45155"/>
    <w:rsid w:val="00D47796"/>
    <w:rsid w:val="00D52EB8"/>
    <w:rsid w:val="00D54F77"/>
    <w:rsid w:val="00D57BCA"/>
    <w:rsid w:val="00D60645"/>
    <w:rsid w:val="00D60769"/>
    <w:rsid w:val="00D645AF"/>
    <w:rsid w:val="00D64F68"/>
    <w:rsid w:val="00D65785"/>
    <w:rsid w:val="00D67873"/>
    <w:rsid w:val="00D70A9E"/>
    <w:rsid w:val="00D72754"/>
    <w:rsid w:val="00D7579E"/>
    <w:rsid w:val="00D76314"/>
    <w:rsid w:val="00D83B29"/>
    <w:rsid w:val="00D90BDF"/>
    <w:rsid w:val="00D913FA"/>
    <w:rsid w:val="00D974B8"/>
    <w:rsid w:val="00DA08A6"/>
    <w:rsid w:val="00DA17D9"/>
    <w:rsid w:val="00DA4763"/>
    <w:rsid w:val="00DA57C5"/>
    <w:rsid w:val="00DA6196"/>
    <w:rsid w:val="00DA62A8"/>
    <w:rsid w:val="00DB1EFB"/>
    <w:rsid w:val="00DB4548"/>
    <w:rsid w:val="00DB66A7"/>
    <w:rsid w:val="00DB7CA0"/>
    <w:rsid w:val="00DC2858"/>
    <w:rsid w:val="00DC5485"/>
    <w:rsid w:val="00DD3BF4"/>
    <w:rsid w:val="00DD59DF"/>
    <w:rsid w:val="00DD65D2"/>
    <w:rsid w:val="00DD69A0"/>
    <w:rsid w:val="00DE3013"/>
    <w:rsid w:val="00DE3C1F"/>
    <w:rsid w:val="00DE5346"/>
    <w:rsid w:val="00DE5A96"/>
    <w:rsid w:val="00DE7377"/>
    <w:rsid w:val="00DF2384"/>
    <w:rsid w:val="00DF2B78"/>
    <w:rsid w:val="00DF5A6B"/>
    <w:rsid w:val="00DF5FBE"/>
    <w:rsid w:val="00DF6032"/>
    <w:rsid w:val="00E0163F"/>
    <w:rsid w:val="00E01935"/>
    <w:rsid w:val="00E02B8D"/>
    <w:rsid w:val="00E05385"/>
    <w:rsid w:val="00E124B0"/>
    <w:rsid w:val="00E13167"/>
    <w:rsid w:val="00E13E25"/>
    <w:rsid w:val="00E14529"/>
    <w:rsid w:val="00E1778C"/>
    <w:rsid w:val="00E20962"/>
    <w:rsid w:val="00E20B7B"/>
    <w:rsid w:val="00E230BC"/>
    <w:rsid w:val="00E26C13"/>
    <w:rsid w:val="00E27596"/>
    <w:rsid w:val="00E27975"/>
    <w:rsid w:val="00E36CB1"/>
    <w:rsid w:val="00E40374"/>
    <w:rsid w:val="00E41474"/>
    <w:rsid w:val="00E419EF"/>
    <w:rsid w:val="00E41C20"/>
    <w:rsid w:val="00E43287"/>
    <w:rsid w:val="00E441FD"/>
    <w:rsid w:val="00E479F9"/>
    <w:rsid w:val="00E51852"/>
    <w:rsid w:val="00E51E0A"/>
    <w:rsid w:val="00E52001"/>
    <w:rsid w:val="00E60551"/>
    <w:rsid w:val="00E61596"/>
    <w:rsid w:val="00E64779"/>
    <w:rsid w:val="00E66FD4"/>
    <w:rsid w:val="00E676D7"/>
    <w:rsid w:val="00E67E44"/>
    <w:rsid w:val="00E7045F"/>
    <w:rsid w:val="00E7320E"/>
    <w:rsid w:val="00E752F1"/>
    <w:rsid w:val="00E80431"/>
    <w:rsid w:val="00E822E5"/>
    <w:rsid w:val="00E83103"/>
    <w:rsid w:val="00E86441"/>
    <w:rsid w:val="00E93B7F"/>
    <w:rsid w:val="00E973C0"/>
    <w:rsid w:val="00E97777"/>
    <w:rsid w:val="00EA0452"/>
    <w:rsid w:val="00EA0702"/>
    <w:rsid w:val="00EA0A96"/>
    <w:rsid w:val="00EA0B19"/>
    <w:rsid w:val="00EA3683"/>
    <w:rsid w:val="00EA6B39"/>
    <w:rsid w:val="00EB14F3"/>
    <w:rsid w:val="00EB21A6"/>
    <w:rsid w:val="00EB7873"/>
    <w:rsid w:val="00EC1944"/>
    <w:rsid w:val="00EC2BDE"/>
    <w:rsid w:val="00EC5DDC"/>
    <w:rsid w:val="00EC723D"/>
    <w:rsid w:val="00ED005A"/>
    <w:rsid w:val="00ED7C6B"/>
    <w:rsid w:val="00EE0392"/>
    <w:rsid w:val="00EE1FA5"/>
    <w:rsid w:val="00EE24DF"/>
    <w:rsid w:val="00EE3781"/>
    <w:rsid w:val="00EE58CD"/>
    <w:rsid w:val="00EE5FB8"/>
    <w:rsid w:val="00EE68F3"/>
    <w:rsid w:val="00EF17E8"/>
    <w:rsid w:val="00EF5A39"/>
    <w:rsid w:val="00EF5DCE"/>
    <w:rsid w:val="00F00199"/>
    <w:rsid w:val="00F00A3A"/>
    <w:rsid w:val="00F07070"/>
    <w:rsid w:val="00F07A60"/>
    <w:rsid w:val="00F11112"/>
    <w:rsid w:val="00F11496"/>
    <w:rsid w:val="00F13FA3"/>
    <w:rsid w:val="00F162E2"/>
    <w:rsid w:val="00F2609C"/>
    <w:rsid w:val="00F26346"/>
    <w:rsid w:val="00F26DE0"/>
    <w:rsid w:val="00F30BC3"/>
    <w:rsid w:val="00F31182"/>
    <w:rsid w:val="00F3216A"/>
    <w:rsid w:val="00F355E1"/>
    <w:rsid w:val="00F40F5A"/>
    <w:rsid w:val="00F43AD2"/>
    <w:rsid w:val="00F45DF7"/>
    <w:rsid w:val="00F5000C"/>
    <w:rsid w:val="00F502DB"/>
    <w:rsid w:val="00F534E8"/>
    <w:rsid w:val="00F54758"/>
    <w:rsid w:val="00F54B3E"/>
    <w:rsid w:val="00F61F6A"/>
    <w:rsid w:val="00F632FB"/>
    <w:rsid w:val="00F71BD2"/>
    <w:rsid w:val="00F73A40"/>
    <w:rsid w:val="00F74770"/>
    <w:rsid w:val="00F754A3"/>
    <w:rsid w:val="00F75712"/>
    <w:rsid w:val="00F807B6"/>
    <w:rsid w:val="00F826FF"/>
    <w:rsid w:val="00F83D71"/>
    <w:rsid w:val="00F849A8"/>
    <w:rsid w:val="00F866DF"/>
    <w:rsid w:val="00F87D08"/>
    <w:rsid w:val="00F87F7E"/>
    <w:rsid w:val="00F912C7"/>
    <w:rsid w:val="00F9393C"/>
    <w:rsid w:val="00F94635"/>
    <w:rsid w:val="00F94FB7"/>
    <w:rsid w:val="00F96321"/>
    <w:rsid w:val="00FA09FE"/>
    <w:rsid w:val="00FA0F4E"/>
    <w:rsid w:val="00FA15CD"/>
    <w:rsid w:val="00FA5294"/>
    <w:rsid w:val="00FA6661"/>
    <w:rsid w:val="00FB36D8"/>
    <w:rsid w:val="00FB3D5B"/>
    <w:rsid w:val="00FB636D"/>
    <w:rsid w:val="00FC1BCA"/>
    <w:rsid w:val="00FC3289"/>
    <w:rsid w:val="00FC3EA8"/>
    <w:rsid w:val="00FC4705"/>
    <w:rsid w:val="00FC5C63"/>
    <w:rsid w:val="00FD2497"/>
    <w:rsid w:val="00FD3E0B"/>
    <w:rsid w:val="00FE36D6"/>
    <w:rsid w:val="00FE5E65"/>
    <w:rsid w:val="00FF6BF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02F95"/>
  <w15:chartTrackingRefBased/>
  <w15:docId w15:val="{CCBF3434-704B-4B80-A726-099F42FD3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fr-FR" w:eastAsia="en-US" w:bidi="ar-SA"/>
        <w14:ligatures w14:val="standardContextual"/>
      </w:rPr>
    </w:rPrDefault>
    <w:pPrDefault>
      <w:pPr>
        <w:spacing w:before="80" w:after="160"/>
        <w:ind w:left="53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21"/>
    <w:lsdException w:name="heading 8" w:semiHidden="1" w:uiPriority="22" w:qFormat="1"/>
    <w:lsdException w:name="heading 9" w:semiHidden="1" w:uiPriority="2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6"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BCA"/>
    <w:pPr>
      <w:jc w:val="both"/>
    </w:pPr>
    <w:rPr>
      <w:rFonts w:ascii="Aptos Light" w:hAnsi="Aptos Light"/>
    </w:rPr>
  </w:style>
  <w:style w:type="paragraph" w:styleId="Heading1">
    <w:name w:val="heading 1"/>
    <w:aliases w:val="Title number 1"/>
    <w:basedOn w:val="Normal"/>
    <w:next w:val="Normal"/>
    <w:link w:val="Heading1Char"/>
    <w:uiPriority w:val="1"/>
    <w:qFormat/>
    <w:rsid w:val="007745EF"/>
    <w:pPr>
      <w:keepNext/>
      <w:keepLines/>
      <w:numPr>
        <w:numId w:val="1"/>
      </w:numPr>
      <w:spacing w:before="240" w:after="360"/>
      <w:ind w:left="539" w:hanging="539"/>
      <w:outlineLvl w:val="0"/>
    </w:pPr>
    <w:rPr>
      <w:rFonts w:ascii="Aptos SemiBold" w:eastAsiaTheme="majorEastAsia" w:hAnsi="Aptos SemiBold" w:cstheme="majorBidi"/>
      <w:color w:val="451DC7" w:themeColor="background2"/>
      <w:sz w:val="44"/>
      <w:szCs w:val="44"/>
    </w:rPr>
  </w:style>
  <w:style w:type="paragraph" w:styleId="Heading2">
    <w:name w:val="heading 2"/>
    <w:aliases w:val="Title number 2"/>
    <w:basedOn w:val="Normal"/>
    <w:next w:val="Normal"/>
    <w:link w:val="Heading2Char"/>
    <w:uiPriority w:val="1"/>
    <w:qFormat/>
    <w:rsid w:val="00981F8A"/>
    <w:pPr>
      <w:keepNext/>
      <w:keepLines/>
      <w:numPr>
        <w:ilvl w:val="1"/>
        <w:numId w:val="1"/>
      </w:numPr>
      <w:spacing w:before="240" w:after="120"/>
      <w:ind w:left="1383" w:hanging="850"/>
      <w:outlineLvl w:val="1"/>
    </w:pPr>
    <w:rPr>
      <w:rFonts w:ascii="Aptos SemiBold" w:eastAsiaTheme="majorEastAsia" w:hAnsi="Aptos SemiBold" w:cstheme="majorBidi"/>
      <w:color w:val="451DC7"/>
      <w:sz w:val="28"/>
      <w:szCs w:val="28"/>
      <w:lang w:val="en-GB"/>
    </w:rPr>
  </w:style>
  <w:style w:type="paragraph" w:styleId="Heading3">
    <w:name w:val="heading 3"/>
    <w:aliases w:val="Title number 3"/>
    <w:basedOn w:val="Normal"/>
    <w:next w:val="Normal"/>
    <w:link w:val="Heading3Char"/>
    <w:uiPriority w:val="1"/>
    <w:qFormat/>
    <w:rsid w:val="00981F8A"/>
    <w:pPr>
      <w:keepNext/>
      <w:keepLines/>
      <w:numPr>
        <w:ilvl w:val="2"/>
        <w:numId w:val="1"/>
      </w:numPr>
      <w:spacing w:before="120" w:after="0"/>
      <w:ind w:left="1383" w:hanging="850"/>
      <w:outlineLvl w:val="2"/>
    </w:pPr>
    <w:rPr>
      <w:rFonts w:ascii="Aptos SemiBold" w:eastAsiaTheme="majorEastAsia" w:hAnsi="Aptos SemiBold" w:cstheme="majorBidi"/>
      <w:color w:val="451DC7" w:themeColor="background2"/>
      <w:sz w:val="24"/>
      <w:szCs w:val="24"/>
    </w:rPr>
  </w:style>
  <w:style w:type="paragraph" w:styleId="Heading4">
    <w:name w:val="heading 4"/>
    <w:basedOn w:val="Normal"/>
    <w:next w:val="Normal"/>
    <w:link w:val="Heading4Char"/>
    <w:uiPriority w:val="1"/>
    <w:qFormat/>
    <w:rsid w:val="005F09B2"/>
    <w:pPr>
      <w:keepNext/>
      <w:keepLines/>
      <w:spacing w:before="240" w:after="120"/>
      <w:outlineLvl w:val="3"/>
    </w:pPr>
    <w:rPr>
      <w:rFonts w:ascii="Aptos SemiBold" w:eastAsiaTheme="majorEastAsia" w:hAnsi="Aptos SemiBold" w:cstheme="majorBidi"/>
      <w:color w:val="000000" w:themeColor="text1"/>
      <w:sz w:val="24"/>
      <w:szCs w:val="24"/>
      <w:lang w:val="en-GB"/>
    </w:rPr>
  </w:style>
  <w:style w:type="paragraph" w:styleId="Heading5">
    <w:name w:val="heading 5"/>
    <w:basedOn w:val="Normal"/>
    <w:next w:val="Normal"/>
    <w:link w:val="Heading5Char"/>
    <w:uiPriority w:val="19"/>
    <w:semiHidden/>
    <w:rsid w:val="0040592F"/>
    <w:pPr>
      <w:keepNext/>
      <w:keepLines/>
      <w:spacing w:before="40" w:after="0"/>
      <w:outlineLvl w:val="4"/>
    </w:pPr>
    <w:rPr>
      <w:rFonts w:asciiTheme="majorHAnsi" w:eastAsiaTheme="majorEastAsia" w:hAnsiTheme="majorHAnsi" w:cstheme="majorBidi"/>
      <w:color w:val="03B34F" w:themeColor="accent1" w:themeShade="BF"/>
    </w:rPr>
  </w:style>
  <w:style w:type="paragraph" w:styleId="Heading6">
    <w:name w:val="heading 6"/>
    <w:basedOn w:val="Normal"/>
    <w:next w:val="Normal"/>
    <w:link w:val="Heading6Char"/>
    <w:uiPriority w:val="20"/>
    <w:semiHidden/>
    <w:rsid w:val="0040592F"/>
    <w:pPr>
      <w:keepNext/>
      <w:keepLines/>
      <w:spacing w:before="40" w:after="0"/>
      <w:outlineLvl w:val="5"/>
    </w:pPr>
    <w:rPr>
      <w:rFonts w:asciiTheme="majorHAnsi" w:eastAsiaTheme="majorEastAsia" w:hAnsiTheme="majorHAnsi" w:cstheme="majorBidi"/>
      <w:color w:val="02773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E24DF"/>
    <w:pPr>
      <w:spacing w:after="0"/>
      <w:ind w:left="540"/>
      <w:jc w:val="both"/>
    </w:pPr>
    <w:rPr>
      <w:szCs w:val="20"/>
    </w:rPr>
  </w:style>
  <w:style w:type="character" w:customStyle="1" w:styleId="Heading1Char">
    <w:name w:val="Heading 1 Char"/>
    <w:aliases w:val="Title number 1 Char"/>
    <w:basedOn w:val="DefaultParagraphFont"/>
    <w:link w:val="Heading1"/>
    <w:uiPriority w:val="1"/>
    <w:rsid w:val="007745EF"/>
    <w:rPr>
      <w:rFonts w:ascii="Aptos SemiBold" w:eastAsiaTheme="majorEastAsia" w:hAnsi="Aptos SemiBold" w:cstheme="majorBidi"/>
      <w:color w:val="451DC7" w:themeColor="background2"/>
      <w:sz w:val="44"/>
      <w:szCs w:val="44"/>
    </w:rPr>
  </w:style>
  <w:style w:type="character" w:customStyle="1" w:styleId="Heading2Char">
    <w:name w:val="Heading 2 Char"/>
    <w:aliases w:val="Title number 2 Char"/>
    <w:basedOn w:val="DefaultParagraphFont"/>
    <w:link w:val="Heading2"/>
    <w:uiPriority w:val="1"/>
    <w:rsid w:val="00981F8A"/>
    <w:rPr>
      <w:rFonts w:ascii="Aptos SemiBold" w:eastAsiaTheme="majorEastAsia" w:hAnsi="Aptos SemiBold" w:cstheme="majorBidi"/>
      <w:color w:val="451DC7"/>
      <w:sz w:val="28"/>
      <w:szCs w:val="28"/>
      <w:lang w:val="en-GB"/>
    </w:rPr>
  </w:style>
  <w:style w:type="character" w:customStyle="1" w:styleId="Heading3Char">
    <w:name w:val="Heading 3 Char"/>
    <w:aliases w:val="Title number 3 Char"/>
    <w:basedOn w:val="DefaultParagraphFont"/>
    <w:link w:val="Heading3"/>
    <w:uiPriority w:val="1"/>
    <w:rsid w:val="00981F8A"/>
    <w:rPr>
      <w:rFonts w:ascii="Aptos SemiBold" w:eastAsiaTheme="majorEastAsia" w:hAnsi="Aptos SemiBold" w:cstheme="majorBidi"/>
      <w:color w:val="451DC7" w:themeColor="background2"/>
      <w:sz w:val="24"/>
      <w:szCs w:val="24"/>
    </w:rPr>
  </w:style>
  <w:style w:type="character" w:customStyle="1" w:styleId="Heading4Char">
    <w:name w:val="Heading 4 Char"/>
    <w:basedOn w:val="DefaultParagraphFont"/>
    <w:link w:val="Heading4"/>
    <w:uiPriority w:val="1"/>
    <w:rsid w:val="005F09B2"/>
    <w:rPr>
      <w:rFonts w:ascii="Aptos SemiBold" w:eastAsiaTheme="majorEastAsia" w:hAnsi="Aptos SemiBold" w:cstheme="majorBidi"/>
      <w:color w:val="000000" w:themeColor="text1"/>
      <w:sz w:val="24"/>
      <w:szCs w:val="24"/>
      <w:lang w:val="en-GB"/>
    </w:rPr>
  </w:style>
  <w:style w:type="character" w:customStyle="1" w:styleId="Heading5Char">
    <w:name w:val="Heading 5 Char"/>
    <w:basedOn w:val="DefaultParagraphFont"/>
    <w:link w:val="Heading5"/>
    <w:uiPriority w:val="19"/>
    <w:semiHidden/>
    <w:rsid w:val="00B20396"/>
    <w:rPr>
      <w:rFonts w:asciiTheme="majorHAnsi" w:eastAsiaTheme="majorEastAsia" w:hAnsiTheme="majorHAnsi" w:cstheme="majorBidi"/>
      <w:color w:val="03B34F" w:themeColor="accent1" w:themeShade="BF"/>
    </w:rPr>
  </w:style>
  <w:style w:type="character" w:customStyle="1" w:styleId="Heading6Char">
    <w:name w:val="Heading 6 Char"/>
    <w:basedOn w:val="DefaultParagraphFont"/>
    <w:link w:val="Heading6"/>
    <w:uiPriority w:val="20"/>
    <w:semiHidden/>
    <w:rsid w:val="00B20396"/>
    <w:rPr>
      <w:rFonts w:asciiTheme="majorHAnsi" w:eastAsiaTheme="majorEastAsia" w:hAnsiTheme="majorHAnsi" w:cstheme="majorBidi"/>
      <w:color w:val="027734" w:themeColor="accent1" w:themeShade="7F"/>
    </w:rPr>
  </w:style>
  <w:style w:type="paragraph" w:styleId="Subtitle">
    <w:name w:val="Subtitle"/>
    <w:aliases w:val="Cover page subtitle"/>
    <w:basedOn w:val="Normal"/>
    <w:next w:val="Normal"/>
    <w:link w:val="SubtitleChar"/>
    <w:uiPriority w:val="25"/>
    <w:qFormat/>
    <w:rsid w:val="00B56E9D"/>
    <w:pPr>
      <w:numPr>
        <w:ilvl w:val="1"/>
      </w:numPr>
      <w:ind w:left="540"/>
    </w:pPr>
    <w:rPr>
      <w:rFonts w:asciiTheme="majorHAnsi" w:eastAsiaTheme="minorEastAsia" w:hAnsiTheme="majorHAnsi"/>
      <w:color w:val="5A5A5A" w:themeColor="text1" w:themeTint="A5"/>
      <w:spacing w:val="15"/>
      <w:sz w:val="40"/>
      <w:szCs w:val="40"/>
      <w:lang w:val="en-GB"/>
    </w:rPr>
  </w:style>
  <w:style w:type="character" w:customStyle="1" w:styleId="SubtitleChar">
    <w:name w:val="Subtitle Char"/>
    <w:aliases w:val="Cover page subtitle Char"/>
    <w:basedOn w:val="DefaultParagraphFont"/>
    <w:link w:val="Subtitle"/>
    <w:uiPriority w:val="25"/>
    <w:rsid w:val="00B20396"/>
    <w:rPr>
      <w:rFonts w:asciiTheme="majorHAnsi" w:eastAsiaTheme="minorEastAsia" w:hAnsiTheme="majorHAnsi"/>
      <w:color w:val="5A5A5A" w:themeColor="text1" w:themeTint="A5"/>
      <w:spacing w:val="15"/>
      <w:sz w:val="40"/>
      <w:szCs w:val="40"/>
      <w:lang w:val="en-GB"/>
    </w:rPr>
  </w:style>
  <w:style w:type="character" w:styleId="SubtleEmphasis">
    <w:name w:val="Subtle Emphasis"/>
    <w:aliases w:val="Highlight black"/>
    <w:basedOn w:val="DefaultParagraphFont"/>
    <w:uiPriority w:val="29"/>
    <w:qFormat/>
    <w:rsid w:val="00934444"/>
    <w:rPr>
      <w:rFonts w:ascii="Aptos SemiBold" w:hAnsi="Aptos SemiBold"/>
      <w:i w:val="0"/>
      <w:iCs/>
      <w:color w:val="auto"/>
    </w:rPr>
  </w:style>
  <w:style w:type="character" w:styleId="Emphasis">
    <w:name w:val="Emphasis"/>
    <w:aliases w:val="Highlight blue"/>
    <w:basedOn w:val="DefaultParagraphFont"/>
    <w:uiPriority w:val="30"/>
    <w:qFormat/>
    <w:rsid w:val="007745EF"/>
    <w:rPr>
      <w:rFonts w:asciiTheme="majorHAnsi" w:hAnsiTheme="majorHAnsi"/>
      <w:i w:val="0"/>
      <w:iCs/>
      <w:color w:val="451DC7" w:themeColor="background2"/>
    </w:rPr>
  </w:style>
  <w:style w:type="character" w:styleId="IntenseEmphasis">
    <w:name w:val="Intense Emphasis"/>
    <w:basedOn w:val="DefaultParagraphFont"/>
    <w:uiPriority w:val="31"/>
    <w:rsid w:val="00B01E32"/>
    <w:rPr>
      <w:i w:val="0"/>
      <w:iCs/>
      <w:color w:val="000000" w:themeColor="text1"/>
    </w:rPr>
  </w:style>
  <w:style w:type="character" w:styleId="Strong">
    <w:name w:val="Strong"/>
    <w:aliases w:val="WS Bold,KS Bold"/>
    <w:basedOn w:val="DefaultParagraphFont"/>
    <w:uiPriority w:val="16"/>
    <w:qFormat/>
    <w:rsid w:val="00DB4548"/>
    <w:rPr>
      <w:rFonts w:ascii="Aptos SemiBold" w:hAnsi="Aptos SemiBold"/>
      <w:b w:val="0"/>
      <w:bCs/>
    </w:rPr>
  </w:style>
  <w:style w:type="paragraph" w:styleId="Quote">
    <w:name w:val="Quote"/>
    <w:basedOn w:val="Normal"/>
    <w:next w:val="Normal"/>
    <w:link w:val="QuoteChar"/>
    <w:uiPriority w:val="8"/>
    <w:semiHidden/>
    <w:rsid w:val="001F2840"/>
    <w:pPr>
      <w:framePr w:wrap="around" w:vAnchor="text" w:hAnchor="text" w:y="1"/>
      <w:spacing w:before="200"/>
      <w:ind w:left="864" w:right="864"/>
      <w:jc w:val="center"/>
    </w:pPr>
    <w:rPr>
      <w:i/>
      <w:iCs/>
      <w:color w:val="451DC7" w:themeColor="background2"/>
    </w:rPr>
  </w:style>
  <w:style w:type="character" w:customStyle="1" w:styleId="QuoteChar">
    <w:name w:val="Quote Char"/>
    <w:basedOn w:val="DefaultParagraphFont"/>
    <w:link w:val="Quote"/>
    <w:uiPriority w:val="8"/>
    <w:semiHidden/>
    <w:rsid w:val="00B747A7"/>
    <w:rPr>
      <w:rFonts w:ascii="Aptos Light" w:hAnsi="Aptos Light"/>
      <w:i/>
      <w:iCs/>
      <w:color w:val="451DC7" w:themeColor="background2"/>
    </w:rPr>
  </w:style>
  <w:style w:type="paragraph" w:styleId="IntenseQuote">
    <w:name w:val="Intense Quote"/>
    <w:aliases w:val="Citation encadrée"/>
    <w:basedOn w:val="Normal"/>
    <w:next w:val="Normal"/>
    <w:link w:val="IntenseQuoteChar"/>
    <w:uiPriority w:val="8"/>
    <w:semiHidden/>
    <w:qFormat/>
    <w:rsid w:val="00C87574"/>
    <w:pPr>
      <w:pBdr>
        <w:top w:val="single" w:sz="4" w:space="10" w:color="04F06A" w:themeColor="accent1"/>
        <w:bottom w:val="single" w:sz="4" w:space="10" w:color="04F06A" w:themeColor="accent1"/>
      </w:pBdr>
      <w:spacing w:before="360" w:after="360"/>
      <w:ind w:left="862" w:right="862"/>
      <w:jc w:val="center"/>
    </w:pPr>
    <w:rPr>
      <w:i/>
      <w:iCs/>
      <w:color w:val="451DC7"/>
    </w:rPr>
  </w:style>
  <w:style w:type="character" w:customStyle="1" w:styleId="IntenseQuoteChar">
    <w:name w:val="Intense Quote Char"/>
    <w:aliases w:val="Citation encadrée Char"/>
    <w:basedOn w:val="DefaultParagraphFont"/>
    <w:link w:val="IntenseQuote"/>
    <w:uiPriority w:val="8"/>
    <w:semiHidden/>
    <w:rsid w:val="00B747A7"/>
    <w:rPr>
      <w:rFonts w:ascii="Aptos Light" w:hAnsi="Aptos Light"/>
      <w:i/>
      <w:iCs/>
      <w:color w:val="451DC7"/>
    </w:rPr>
  </w:style>
  <w:style w:type="character" w:styleId="SubtleReference">
    <w:name w:val="Subtle Reference"/>
    <w:basedOn w:val="DefaultParagraphFont"/>
    <w:uiPriority w:val="28"/>
    <w:qFormat/>
    <w:rsid w:val="004A422C"/>
    <w:rPr>
      <w:smallCaps/>
      <w:color w:val="000000" w:themeColor="text1"/>
    </w:rPr>
  </w:style>
  <w:style w:type="character" w:styleId="IntenseReference">
    <w:name w:val="Intense Reference"/>
    <w:basedOn w:val="DefaultParagraphFont"/>
    <w:uiPriority w:val="17"/>
    <w:semiHidden/>
    <w:rsid w:val="00D47796"/>
    <w:rPr>
      <w:b/>
      <w:bCs/>
      <w:smallCaps/>
      <w:color w:val="451DC7"/>
      <w:spacing w:val="5"/>
    </w:rPr>
  </w:style>
  <w:style w:type="paragraph" w:customStyle="1" w:styleId="Coverpagetitle">
    <w:name w:val="Cover page title"/>
    <w:basedOn w:val="Normal"/>
    <w:link w:val="CoverpagetitleCar"/>
    <w:uiPriority w:val="27"/>
    <w:qFormat/>
    <w:rsid w:val="00B56E9D"/>
    <w:pPr>
      <w:spacing w:after="0"/>
    </w:pPr>
    <w:rPr>
      <w:rFonts w:asciiTheme="majorHAnsi" w:hAnsiTheme="majorHAnsi"/>
      <w:color w:val="451DC7" w:themeColor="background2"/>
      <w:sz w:val="56"/>
      <w:lang w:val="en-GB"/>
    </w:rPr>
  </w:style>
  <w:style w:type="paragraph" w:styleId="ListParagraph">
    <w:name w:val="List Paragraph"/>
    <w:basedOn w:val="Normal"/>
    <w:link w:val="ListParagraphChar"/>
    <w:uiPriority w:val="34"/>
    <w:qFormat/>
    <w:rsid w:val="00081ACD"/>
    <w:pPr>
      <w:contextualSpacing/>
    </w:pPr>
  </w:style>
  <w:style w:type="paragraph" w:customStyle="1" w:styleId="Bulletedlist1">
    <w:name w:val="Bulleted list 1"/>
    <w:basedOn w:val="Normal"/>
    <w:link w:val="Bulletedlist1Car"/>
    <w:uiPriority w:val="3"/>
    <w:qFormat/>
    <w:rsid w:val="00500534"/>
    <w:pPr>
      <w:numPr>
        <w:numId w:val="2"/>
      </w:numPr>
    </w:pPr>
    <w:rPr>
      <w:lang w:val="en-GB"/>
    </w:rPr>
  </w:style>
  <w:style w:type="character" w:customStyle="1" w:styleId="ListParagraphChar">
    <w:name w:val="List Paragraph Char"/>
    <w:basedOn w:val="DefaultParagraphFont"/>
    <w:link w:val="ListParagraph"/>
    <w:uiPriority w:val="34"/>
    <w:rsid w:val="00081ACD"/>
    <w:rPr>
      <w:rFonts w:ascii="Aptos" w:hAnsi="Aptos"/>
      <w:sz w:val="20"/>
      <w:szCs w:val="20"/>
    </w:rPr>
  </w:style>
  <w:style w:type="character" w:customStyle="1" w:styleId="Bulletedlist1Car">
    <w:name w:val="Bulleted list 1 Car"/>
    <w:basedOn w:val="ListParagraphChar"/>
    <w:link w:val="Bulletedlist1"/>
    <w:uiPriority w:val="3"/>
    <w:rsid w:val="00451403"/>
    <w:rPr>
      <w:rFonts w:ascii="Aptos Light" w:hAnsi="Aptos Light"/>
      <w:sz w:val="20"/>
      <w:szCs w:val="20"/>
      <w:lang w:val="en-GB"/>
    </w:rPr>
  </w:style>
  <w:style w:type="paragraph" w:customStyle="1" w:styleId="Bulletedlist2">
    <w:name w:val="Bulleted list 2"/>
    <w:basedOn w:val="Normal"/>
    <w:link w:val="Bulletedlist2Car"/>
    <w:uiPriority w:val="3"/>
    <w:qFormat/>
    <w:rsid w:val="00AD44BA"/>
    <w:pPr>
      <w:numPr>
        <w:ilvl w:val="1"/>
        <w:numId w:val="2"/>
      </w:numPr>
    </w:pPr>
  </w:style>
  <w:style w:type="character" w:customStyle="1" w:styleId="Bulletedlist2Car">
    <w:name w:val="Bulleted list 2 Car"/>
    <w:basedOn w:val="ListParagraphChar"/>
    <w:link w:val="Bulletedlist2"/>
    <w:uiPriority w:val="3"/>
    <w:rsid w:val="00AD44BA"/>
    <w:rPr>
      <w:rFonts w:ascii="Aptos Light" w:hAnsi="Aptos Light"/>
      <w:sz w:val="20"/>
      <w:szCs w:val="20"/>
    </w:rPr>
  </w:style>
  <w:style w:type="paragraph" w:customStyle="1" w:styleId="Bulletedlist3">
    <w:name w:val="Bulleted list 3"/>
    <w:basedOn w:val="Normal"/>
    <w:link w:val="Bulletedlist3Car"/>
    <w:uiPriority w:val="3"/>
    <w:qFormat/>
    <w:rsid w:val="00500534"/>
    <w:pPr>
      <w:numPr>
        <w:ilvl w:val="2"/>
        <w:numId w:val="3"/>
      </w:numPr>
    </w:pPr>
  </w:style>
  <w:style w:type="character" w:customStyle="1" w:styleId="Bulletedlist3Car">
    <w:name w:val="Bulleted list 3 Car"/>
    <w:basedOn w:val="ListParagraphChar"/>
    <w:link w:val="Bulletedlist3"/>
    <w:uiPriority w:val="3"/>
    <w:rsid w:val="00451403"/>
    <w:rPr>
      <w:rFonts w:ascii="Aptos Light" w:hAnsi="Aptos Light"/>
      <w:sz w:val="20"/>
      <w:szCs w:val="20"/>
    </w:rPr>
  </w:style>
  <w:style w:type="paragraph" w:customStyle="1" w:styleId="Title1">
    <w:name w:val="Title 1"/>
    <w:basedOn w:val="Heading1"/>
    <w:next w:val="Normal"/>
    <w:link w:val="Title1Car"/>
    <w:uiPriority w:val="2"/>
    <w:qFormat/>
    <w:rsid w:val="007745EF"/>
    <w:pPr>
      <w:numPr>
        <w:numId w:val="0"/>
      </w:numPr>
      <w:ind w:left="540"/>
    </w:pPr>
  </w:style>
  <w:style w:type="character" w:customStyle="1" w:styleId="Title1Car">
    <w:name w:val="Title 1 Car"/>
    <w:basedOn w:val="Heading1Char"/>
    <w:link w:val="Title1"/>
    <w:uiPriority w:val="2"/>
    <w:rsid w:val="007745EF"/>
    <w:rPr>
      <w:rFonts w:ascii="Aptos SemiBold" w:eastAsiaTheme="majorEastAsia" w:hAnsi="Aptos SemiBold" w:cstheme="majorBidi"/>
      <w:color w:val="451DC7" w:themeColor="background2"/>
      <w:sz w:val="44"/>
      <w:szCs w:val="44"/>
    </w:rPr>
  </w:style>
  <w:style w:type="paragraph" w:customStyle="1" w:styleId="Title2">
    <w:name w:val="Title 2"/>
    <w:basedOn w:val="Heading2"/>
    <w:next w:val="Normal"/>
    <w:link w:val="Title2Car"/>
    <w:uiPriority w:val="2"/>
    <w:qFormat/>
    <w:rsid w:val="007745EF"/>
    <w:pPr>
      <w:numPr>
        <w:ilvl w:val="0"/>
        <w:numId w:val="0"/>
      </w:numPr>
      <w:ind w:left="539"/>
    </w:pPr>
    <w:rPr>
      <w:color w:val="451DC7" w:themeColor="background2"/>
    </w:rPr>
  </w:style>
  <w:style w:type="character" w:customStyle="1" w:styleId="Title2Car">
    <w:name w:val="Title 2 Car"/>
    <w:basedOn w:val="Heading2Char"/>
    <w:link w:val="Title2"/>
    <w:uiPriority w:val="2"/>
    <w:rsid w:val="007745EF"/>
    <w:rPr>
      <w:rFonts w:ascii="Aptos SemiBold" w:eastAsiaTheme="majorEastAsia" w:hAnsi="Aptos SemiBold" w:cstheme="majorBidi"/>
      <w:color w:val="451DC7" w:themeColor="background2"/>
      <w:sz w:val="28"/>
      <w:szCs w:val="28"/>
      <w:lang w:val="en-GB"/>
    </w:rPr>
  </w:style>
  <w:style w:type="paragraph" w:customStyle="1" w:styleId="Title3">
    <w:name w:val="Title 3"/>
    <w:basedOn w:val="Heading3"/>
    <w:next w:val="Normal"/>
    <w:link w:val="Title3Car"/>
    <w:uiPriority w:val="2"/>
    <w:qFormat/>
    <w:rsid w:val="000E3639"/>
    <w:pPr>
      <w:numPr>
        <w:ilvl w:val="0"/>
        <w:numId w:val="0"/>
      </w:numPr>
      <w:spacing w:before="240" w:after="120"/>
      <w:ind w:left="533"/>
    </w:pPr>
    <w:rPr>
      <w:lang w:val="en-GB"/>
    </w:rPr>
  </w:style>
  <w:style w:type="character" w:customStyle="1" w:styleId="Title3Car">
    <w:name w:val="Title 3 Car"/>
    <w:basedOn w:val="Heading3Char"/>
    <w:link w:val="Title3"/>
    <w:uiPriority w:val="2"/>
    <w:rsid w:val="000E3639"/>
    <w:rPr>
      <w:rFonts w:ascii="Aptos SemiBold" w:eastAsiaTheme="majorEastAsia" w:hAnsi="Aptos SemiBold" w:cstheme="majorBidi"/>
      <w:color w:val="451DC7" w:themeColor="background2"/>
      <w:sz w:val="24"/>
      <w:szCs w:val="24"/>
      <w:lang w:val="en-GB"/>
    </w:rPr>
  </w:style>
  <w:style w:type="paragraph" w:styleId="Title">
    <w:name w:val="Title"/>
    <w:aliases w:val="Title no number"/>
    <w:basedOn w:val="Normal"/>
    <w:next w:val="Normal"/>
    <w:link w:val="TitleChar"/>
    <w:uiPriority w:val="24"/>
    <w:qFormat/>
    <w:rsid w:val="007745EF"/>
    <w:pPr>
      <w:spacing w:after="0"/>
      <w:contextualSpacing/>
    </w:pPr>
    <w:rPr>
      <w:rFonts w:ascii="Aptos SemiBold" w:eastAsiaTheme="majorEastAsia" w:hAnsi="Aptos SemiBold" w:cstheme="majorBidi"/>
      <w:color w:val="451DC7" w:themeColor="background2"/>
      <w:spacing w:val="-10"/>
      <w:kern w:val="28"/>
      <w:sz w:val="28"/>
      <w:szCs w:val="56"/>
    </w:rPr>
  </w:style>
  <w:style w:type="character" w:customStyle="1" w:styleId="TitleChar">
    <w:name w:val="Title Char"/>
    <w:aliases w:val="Title no number Char"/>
    <w:basedOn w:val="DefaultParagraphFont"/>
    <w:link w:val="Title"/>
    <w:uiPriority w:val="24"/>
    <w:rsid w:val="007745EF"/>
    <w:rPr>
      <w:rFonts w:ascii="Aptos SemiBold" w:eastAsiaTheme="majorEastAsia" w:hAnsi="Aptos SemiBold" w:cstheme="majorBidi"/>
      <w:color w:val="451DC7" w:themeColor="background2"/>
      <w:spacing w:val="-10"/>
      <w:kern w:val="28"/>
      <w:sz w:val="28"/>
      <w:szCs w:val="56"/>
    </w:rPr>
  </w:style>
  <w:style w:type="paragraph" w:customStyle="1" w:styleId="Commentdecision">
    <w:name w:val="Comment/decision"/>
    <w:basedOn w:val="Normal"/>
    <w:link w:val="CommentdecisionCar"/>
    <w:uiPriority w:val="18"/>
    <w:semiHidden/>
    <w:rsid w:val="00805D16"/>
    <w:pPr>
      <w:pBdr>
        <w:top w:val="single" w:sz="4" w:space="1" w:color="451DC7"/>
        <w:left w:val="single" w:sz="4" w:space="4" w:color="451DC7"/>
        <w:bottom w:val="single" w:sz="4" w:space="1" w:color="451DC7"/>
        <w:right w:val="single" w:sz="4" w:space="4" w:color="451DC7"/>
      </w:pBdr>
      <w:shd w:val="clear" w:color="auto" w:fill="CAFEE0"/>
    </w:pPr>
  </w:style>
  <w:style w:type="character" w:customStyle="1" w:styleId="CommentdecisionCar">
    <w:name w:val="Comment/decision Car"/>
    <w:basedOn w:val="DefaultParagraphFont"/>
    <w:link w:val="Commentdecision"/>
    <w:uiPriority w:val="18"/>
    <w:semiHidden/>
    <w:rsid w:val="00B20396"/>
    <w:rPr>
      <w:rFonts w:ascii="Aptos Light" w:hAnsi="Aptos Light"/>
      <w:shd w:val="clear" w:color="auto" w:fill="CAFEE0"/>
    </w:rPr>
  </w:style>
  <w:style w:type="table" w:styleId="TableGrid">
    <w:name w:val="Table Grid"/>
    <w:basedOn w:val="TableNormal"/>
    <w:uiPriority w:val="59"/>
    <w:rsid w:val="0038464F"/>
    <w:pPr>
      <w:spacing w:after="120"/>
      <w:ind w:left="533"/>
    </w:pPr>
    <w:tblPr>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309B4"/>
    <w:pPr>
      <w:spacing w:after="120"/>
      <w:ind w:left="533"/>
    </w:pPr>
    <w:tblPr>
      <w:tblInd w:w="53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309B4"/>
    <w:pPr>
      <w:spacing w:after="120"/>
      <w:ind w:left="533"/>
    </w:pPr>
    <w:tblPr>
      <w:tblStyleRowBandSize w:val="1"/>
      <w:tblStyleColBandSize w:val="1"/>
      <w:tblInd w:w="53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563C"/>
    <w:pPr>
      <w:spacing w:after="120"/>
      <w:ind w:left="533"/>
    </w:pPr>
    <w:tblPr>
      <w:tblStyleRowBandSize w:val="1"/>
      <w:tblStyleColBandSize w:val="1"/>
      <w:tblInd w:w="533" w:type="dxa"/>
      <w:tblBorders>
        <w:top w:val="single" w:sz="4" w:space="0" w:color="F2F2F2"/>
        <w:bottom w:val="single" w:sz="4" w:space="0" w:color="F2F2F2"/>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aliases w:val="Header - table of content"/>
    <w:basedOn w:val="Normal"/>
    <w:next w:val="Normal"/>
    <w:uiPriority w:val="26"/>
    <w:unhideWhenUsed/>
    <w:qFormat/>
    <w:rsid w:val="002205AC"/>
    <w:pPr>
      <w:ind w:left="540"/>
    </w:pPr>
    <w:rPr>
      <w:rFonts w:ascii="Aptos" w:hAnsi="Aptos"/>
      <w:color w:val="451DC7" w:themeColor="background2"/>
      <w:kern w:val="0"/>
      <w:sz w:val="52"/>
      <w:szCs w:val="32"/>
      <w:lang w:eastAsia="fr-FR"/>
      <w14:ligatures w14:val="none"/>
    </w:rPr>
  </w:style>
  <w:style w:type="paragraph" w:styleId="TOC1">
    <w:name w:val="toc 1"/>
    <w:basedOn w:val="Normal"/>
    <w:next w:val="Normal"/>
    <w:autoRedefine/>
    <w:uiPriority w:val="39"/>
    <w:rsid w:val="000E300D"/>
    <w:pPr>
      <w:tabs>
        <w:tab w:val="left" w:pos="567"/>
        <w:tab w:val="left" w:pos="1106"/>
        <w:tab w:val="right" w:leader="dot" w:pos="9016"/>
      </w:tabs>
      <w:spacing w:after="100"/>
      <w:ind w:left="1106" w:hanging="567"/>
    </w:pPr>
    <w:rPr>
      <w:b/>
      <w:noProof/>
      <w:lang w:val="en-GB"/>
    </w:rPr>
  </w:style>
  <w:style w:type="paragraph" w:styleId="TOC2">
    <w:name w:val="toc 2"/>
    <w:basedOn w:val="Normal"/>
    <w:next w:val="Normal"/>
    <w:autoRedefine/>
    <w:uiPriority w:val="39"/>
    <w:rsid w:val="000E300D"/>
    <w:pPr>
      <w:tabs>
        <w:tab w:val="left" w:pos="1134"/>
        <w:tab w:val="right" w:leader="dot" w:pos="9016"/>
      </w:tabs>
      <w:spacing w:after="100"/>
      <w:ind w:left="1106" w:hanging="567"/>
    </w:pPr>
  </w:style>
  <w:style w:type="paragraph" w:styleId="TOC3">
    <w:name w:val="toc 3"/>
    <w:basedOn w:val="Normal"/>
    <w:next w:val="Normal"/>
    <w:autoRedefine/>
    <w:uiPriority w:val="39"/>
    <w:rsid w:val="000E300D"/>
    <w:pPr>
      <w:tabs>
        <w:tab w:val="left" w:pos="1100"/>
        <w:tab w:val="right" w:leader="dot" w:pos="9016"/>
      </w:tabs>
      <w:spacing w:after="100"/>
      <w:ind w:left="1106" w:hanging="567"/>
    </w:pPr>
    <w:rPr>
      <w:noProof/>
      <w:lang w:val="en-GB"/>
    </w:rPr>
  </w:style>
  <w:style w:type="character" w:styleId="Hyperlink">
    <w:name w:val="Hyperlink"/>
    <w:basedOn w:val="DefaultParagraphFont"/>
    <w:uiPriority w:val="99"/>
    <w:qFormat/>
    <w:rsid w:val="007745EF"/>
    <w:rPr>
      <w:color w:val="451DC7" w:themeColor="background2"/>
      <w:u w:val="single"/>
    </w:rPr>
  </w:style>
  <w:style w:type="paragraph" w:styleId="TOC4">
    <w:name w:val="toc 4"/>
    <w:basedOn w:val="Normal"/>
    <w:next w:val="Normal"/>
    <w:autoRedefine/>
    <w:uiPriority w:val="39"/>
    <w:rsid w:val="00BD2FFB"/>
    <w:pPr>
      <w:spacing w:after="100"/>
      <w:ind w:left="600"/>
    </w:pPr>
  </w:style>
  <w:style w:type="paragraph" w:styleId="Header">
    <w:name w:val="header"/>
    <w:basedOn w:val="Normal"/>
    <w:link w:val="HeaderChar"/>
    <w:uiPriority w:val="99"/>
    <w:unhideWhenUsed/>
    <w:rsid w:val="008A6A36"/>
    <w:pPr>
      <w:tabs>
        <w:tab w:val="center" w:pos="4536"/>
        <w:tab w:val="right" w:pos="9072"/>
      </w:tabs>
      <w:spacing w:after="0"/>
    </w:pPr>
  </w:style>
  <w:style w:type="character" w:customStyle="1" w:styleId="HeaderChar">
    <w:name w:val="Header Char"/>
    <w:basedOn w:val="DefaultParagraphFont"/>
    <w:link w:val="Header"/>
    <w:uiPriority w:val="99"/>
    <w:rsid w:val="001E61B1"/>
    <w:rPr>
      <w:rFonts w:ascii="Aptos" w:hAnsi="Aptos"/>
      <w:sz w:val="20"/>
      <w:szCs w:val="20"/>
    </w:rPr>
  </w:style>
  <w:style w:type="paragraph" w:styleId="Footer">
    <w:name w:val="footer"/>
    <w:basedOn w:val="Normal"/>
    <w:link w:val="FooterChar"/>
    <w:uiPriority w:val="99"/>
    <w:unhideWhenUsed/>
    <w:rsid w:val="008A6A36"/>
    <w:pPr>
      <w:tabs>
        <w:tab w:val="center" w:pos="4536"/>
        <w:tab w:val="right" w:pos="9072"/>
      </w:tabs>
      <w:spacing w:after="0"/>
    </w:pPr>
  </w:style>
  <w:style w:type="character" w:customStyle="1" w:styleId="FooterChar">
    <w:name w:val="Footer Char"/>
    <w:basedOn w:val="DefaultParagraphFont"/>
    <w:link w:val="Footer"/>
    <w:uiPriority w:val="99"/>
    <w:rsid w:val="001E61B1"/>
    <w:rPr>
      <w:rFonts w:ascii="Aptos" w:hAnsi="Aptos"/>
      <w:sz w:val="20"/>
      <w:szCs w:val="20"/>
    </w:rPr>
  </w:style>
  <w:style w:type="character" w:styleId="PlaceholderText">
    <w:name w:val="Placeholder Text"/>
    <w:basedOn w:val="DefaultParagraphFont"/>
    <w:uiPriority w:val="99"/>
    <w:rsid w:val="00F502DB"/>
    <w:rPr>
      <w:color w:val="808080"/>
    </w:rPr>
  </w:style>
  <w:style w:type="numbering" w:customStyle="1" w:styleId="ListNumbering">
    <w:name w:val="List Numbering"/>
    <w:uiPriority w:val="99"/>
    <w:rsid w:val="00310570"/>
  </w:style>
  <w:style w:type="paragraph" w:styleId="List">
    <w:name w:val="List"/>
    <w:aliases w:val="Numbered list Level 1"/>
    <w:basedOn w:val="Normal"/>
    <w:next w:val="List1withoutnumber"/>
    <w:link w:val="ListChar"/>
    <w:uiPriority w:val="4"/>
    <w:qFormat/>
    <w:rsid w:val="005637EB"/>
    <w:pPr>
      <w:numPr>
        <w:numId w:val="4"/>
      </w:numPr>
    </w:pPr>
  </w:style>
  <w:style w:type="paragraph" w:styleId="List2">
    <w:name w:val="List 2"/>
    <w:aliases w:val="Numbered list Level 2"/>
    <w:basedOn w:val="Normal"/>
    <w:next w:val="List2withoutnumber"/>
    <w:link w:val="List2Char"/>
    <w:uiPriority w:val="6"/>
    <w:qFormat/>
    <w:rsid w:val="00022D2F"/>
    <w:pPr>
      <w:numPr>
        <w:ilvl w:val="1"/>
        <w:numId w:val="4"/>
      </w:numPr>
    </w:pPr>
  </w:style>
  <w:style w:type="paragraph" w:styleId="List3">
    <w:name w:val="List 3"/>
    <w:aliases w:val="Numbered list Level 3"/>
    <w:basedOn w:val="Normal"/>
    <w:uiPriority w:val="13"/>
    <w:qFormat/>
    <w:rsid w:val="00022D2F"/>
    <w:pPr>
      <w:numPr>
        <w:ilvl w:val="2"/>
        <w:numId w:val="4"/>
      </w:numPr>
    </w:pPr>
  </w:style>
  <w:style w:type="paragraph" w:styleId="List4">
    <w:name w:val="List 4"/>
    <w:aliases w:val="Numbered list Level 4"/>
    <w:basedOn w:val="Normal"/>
    <w:next w:val="List4withoutnumber"/>
    <w:uiPriority w:val="15"/>
    <w:qFormat/>
    <w:rsid w:val="00022D2F"/>
    <w:pPr>
      <w:numPr>
        <w:ilvl w:val="3"/>
        <w:numId w:val="4"/>
      </w:numPr>
    </w:pPr>
  </w:style>
  <w:style w:type="character" w:customStyle="1" w:styleId="CoverpagetitleCar">
    <w:name w:val="Cover page title Car"/>
    <w:basedOn w:val="DefaultParagraphFont"/>
    <w:link w:val="Coverpagetitle"/>
    <w:uiPriority w:val="27"/>
    <w:rsid w:val="00B20396"/>
    <w:rPr>
      <w:rFonts w:asciiTheme="majorHAnsi" w:hAnsiTheme="majorHAnsi"/>
      <w:color w:val="451DC7" w:themeColor="background2"/>
      <w:sz w:val="56"/>
      <w:lang w:val="en-GB"/>
    </w:rPr>
  </w:style>
  <w:style w:type="paragraph" w:customStyle="1" w:styleId="HighlightCommentgreen">
    <w:name w:val="Highlight/ Comment green"/>
    <w:basedOn w:val="Normal"/>
    <w:next w:val="Normal"/>
    <w:link w:val="HighlightCommentgreenCar"/>
    <w:uiPriority w:val="4"/>
    <w:qFormat/>
    <w:rsid w:val="00AD6B61"/>
    <w:pPr>
      <w:framePr w:w="9368" w:wrap="notBeside" w:vAnchor="text" w:hAnchor="text" w:y="6"/>
      <w:pBdr>
        <w:top w:val="single" w:sz="4" w:space="1" w:color="451DC7" w:themeColor="background2"/>
        <w:left w:val="single" w:sz="4" w:space="4" w:color="451DC7" w:themeColor="background2"/>
        <w:bottom w:val="single" w:sz="4" w:space="1" w:color="451DC7" w:themeColor="background2"/>
        <w:right w:val="single" w:sz="4" w:space="4" w:color="451DC7" w:themeColor="background2"/>
      </w:pBdr>
      <w:shd w:val="clear" w:color="auto" w:fill="CAFEE0" w:themeFill="accent2"/>
      <w:spacing w:after="0"/>
      <w:ind w:left="652"/>
    </w:pPr>
    <w:rPr>
      <w:color w:val="000000" w:themeColor="text1"/>
      <w:szCs w:val="18"/>
      <w:lang w:val="en-GB"/>
    </w:rPr>
  </w:style>
  <w:style w:type="character" w:customStyle="1" w:styleId="HighlightCommentgreenCar">
    <w:name w:val="Highlight/ Comment green Car"/>
    <w:basedOn w:val="DefaultParagraphFont"/>
    <w:link w:val="HighlightCommentgreen"/>
    <w:uiPriority w:val="4"/>
    <w:rsid w:val="00AD6B61"/>
    <w:rPr>
      <w:rFonts w:ascii="Aptos Light" w:hAnsi="Aptos Light"/>
      <w:color w:val="000000" w:themeColor="text1"/>
      <w:szCs w:val="18"/>
      <w:shd w:val="clear" w:color="auto" w:fill="CAFEE0" w:themeFill="accent2"/>
      <w:lang w:val="en-GB"/>
    </w:rPr>
  </w:style>
  <w:style w:type="paragraph" w:customStyle="1" w:styleId="DecimalAligned">
    <w:name w:val="Decimal Aligned"/>
    <w:basedOn w:val="Normal"/>
    <w:uiPriority w:val="40"/>
    <w:rsid w:val="00F849A8"/>
    <w:pPr>
      <w:tabs>
        <w:tab w:val="decimal" w:pos="360"/>
      </w:tabs>
      <w:spacing w:before="0" w:after="200" w:line="276" w:lineRule="auto"/>
      <w:ind w:left="0"/>
    </w:pPr>
    <w:rPr>
      <w:rFonts w:asciiTheme="minorHAnsi" w:eastAsiaTheme="minorEastAsia" w:hAnsiTheme="minorHAnsi" w:cs="Times New Roman"/>
      <w:kern w:val="0"/>
      <w:lang w:eastAsia="fr-FR"/>
      <w14:ligatures w14:val="none"/>
    </w:rPr>
  </w:style>
  <w:style w:type="paragraph" w:styleId="FootnoteText">
    <w:name w:val="footnote text"/>
    <w:basedOn w:val="Normal"/>
    <w:link w:val="FootnoteTextChar"/>
    <w:uiPriority w:val="99"/>
    <w:unhideWhenUsed/>
    <w:rsid w:val="00F849A8"/>
    <w:pPr>
      <w:spacing w:before="0" w:after="0"/>
      <w:ind w:left="0"/>
    </w:pPr>
    <w:rPr>
      <w:rFonts w:asciiTheme="minorHAnsi" w:eastAsiaTheme="minorEastAsia" w:hAnsiTheme="minorHAnsi" w:cs="Times New Roman"/>
      <w:kern w:val="0"/>
      <w:sz w:val="20"/>
      <w:szCs w:val="20"/>
      <w:lang w:eastAsia="fr-FR"/>
      <w14:ligatures w14:val="none"/>
    </w:rPr>
  </w:style>
  <w:style w:type="character" w:customStyle="1" w:styleId="FootnoteTextChar">
    <w:name w:val="Footnote Text Char"/>
    <w:basedOn w:val="DefaultParagraphFont"/>
    <w:link w:val="FootnoteText"/>
    <w:uiPriority w:val="99"/>
    <w:rsid w:val="00F849A8"/>
    <w:rPr>
      <w:rFonts w:asciiTheme="minorHAnsi" w:eastAsiaTheme="minorEastAsia" w:hAnsiTheme="minorHAnsi" w:cs="Times New Roman"/>
      <w:kern w:val="0"/>
      <w:sz w:val="20"/>
      <w:szCs w:val="20"/>
      <w:lang w:eastAsia="fr-FR"/>
      <w14:ligatures w14:val="none"/>
    </w:rPr>
  </w:style>
  <w:style w:type="table" w:styleId="LightShading-Accent1">
    <w:name w:val="Light Shading Accent 1"/>
    <w:basedOn w:val="TableNormal"/>
    <w:uiPriority w:val="60"/>
    <w:rsid w:val="00BD2AAC"/>
    <w:pPr>
      <w:spacing w:before="0" w:after="0"/>
      <w:ind w:left="0"/>
    </w:pPr>
    <w:rPr>
      <w:rFonts w:asciiTheme="minorHAnsi" w:eastAsiaTheme="minorEastAsia" w:hAnsiTheme="minorHAnsi"/>
      <w:color w:val="03B34F" w:themeColor="accent1" w:themeShade="BF"/>
      <w:kern w:val="0"/>
      <w:lang w:eastAsia="fr-FR"/>
      <w14:ligatures w14:val="none"/>
    </w:rPr>
    <w:tblPr>
      <w:tblStyleRowBandSize w:val="1"/>
      <w:tblStyleColBandSize w:val="1"/>
      <w:tblInd w:w="533" w:type="dxa"/>
      <w:tblBorders>
        <w:top w:val="single" w:sz="8" w:space="0" w:color="04F06A" w:themeColor="accent1"/>
        <w:bottom w:val="single" w:sz="8" w:space="0" w:color="04F06A" w:themeColor="accent1"/>
      </w:tblBorders>
    </w:tblPr>
    <w:tblStylePr w:type="firstRow">
      <w:pPr>
        <w:spacing w:before="0" w:after="0" w:line="240" w:lineRule="auto"/>
      </w:pPr>
      <w:rPr>
        <w:b/>
        <w:bCs/>
      </w:rPr>
      <w:tblPr/>
      <w:tcPr>
        <w:tcBorders>
          <w:top w:val="single" w:sz="8" w:space="0" w:color="04F06A" w:themeColor="accent1"/>
          <w:left w:val="nil"/>
          <w:bottom w:val="single" w:sz="8" w:space="0" w:color="04F06A" w:themeColor="accent1"/>
          <w:right w:val="nil"/>
          <w:insideH w:val="nil"/>
          <w:insideV w:val="nil"/>
        </w:tcBorders>
      </w:tcPr>
    </w:tblStylePr>
    <w:tblStylePr w:type="lastRow">
      <w:pPr>
        <w:spacing w:before="0" w:after="0" w:line="240" w:lineRule="auto"/>
      </w:pPr>
      <w:rPr>
        <w:b/>
        <w:bCs/>
      </w:rPr>
      <w:tblPr/>
      <w:tcPr>
        <w:tcBorders>
          <w:top w:val="single" w:sz="8" w:space="0" w:color="04F06A" w:themeColor="accent1"/>
          <w:left w:val="nil"/>
          <w:bottom w:val="single" w:sz="8" w:space="0" w:color="04F0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FED9" w:themeFill="accent1" w:themeFillTint="3F"/>
      </w:tcPr>
    </w:tblStylePr>
    <w:tblStylePr w:type="band1Horz">
      <w:tblPr/>
      <w:tcPr>
        <w:tcBorders>
          <w:left w:val="nil"/>
          <w:right w:val="nil"/>
          <w:insideH w:val="nil"/>
          <w:insideV w:val="nil"/>
        </w:tcBorders>
        <w:shd w:val="clear" w:color="auto" w:fill="BEFED9" w:themeFill="accent1" w:themeFillTint="3F"/>
      </w:tcPr>
    </w:tblStylePr>
  </w:style>
  <w:style w:type="table" w:styleId="GridTable1Light-Accent5">
    <w:name w:val="Grid Table 1 Light Accent 5"/>
    <w:basedOn w:val="TableNormal"/>
    <w:uiPriority w:val="46"/>
    <w:rsid w:val="00D60645"/>
    <w:pPr>
      <w:spacing w:after="120"/>
      <w:ind w:left="533"/>
    </w:pPr>
    <w:tblPr>
      <w:tblStyleRowBandSize w:val="1"/>
      <w:tblStyleColBandSize w:val="1"/>
      <w:tblInd w:w="533" w:type="dxa"/>
      <w:tblBorders>
        <w:top w:val="single" w:sz="4" w:space="0" w:color="D299FF" w:themeColor="accent5" w:themeTint="66"/>
        <w:left w:val="single" w:sz="4" w:space="0" w:color="D299FF" w:themeColor="accent5" w:themeTint="66"/>
        <w:bottom w:val="single" w:sz="4" w:space="0" w:color="D299FF" w:themeColor="accent5" w:themeTint="66"/>
        <w:right w:val="single" w:sz="4" w:space="0" w:color="D299FF" w:themeColor="accent5" w:themeTint="66"/>
        <w:insideH w:val="single" w:sz="4" w:space="0" w:color="D299FF" w:themeColor="accent5" w:themeTint="66"/>
        <w:insideV w:val="single" w:sz="4" w:space="0" w:color="D299FF" w:themeColor="accent5" w:themeTint="66"/>
      </w:tblBorders>
    </w:tblPr>
    <w:tblStylePr w:type="firstRow">
      <w:rPr>
        <w:b/>
        <w:bCs/>
      </w:rPr>
      <w:tblPr/>
      <w:tcPr>
        <w:tcBorders>
          <w:bottom w:val="single" w:sz="12" w:space="0" w:color="BB66FF" w:themeColor="accent5" w:themeTint="99"/>
        </w:tcBorders>
      </w:tcPr>
    </w:tblStylePr>
    <w:tblStylePr w:type="lastRow">
      <w:rPr>
        <w:b/>
        <w:bCs/>
      </w:rPr>
      <w:tblPr/>
      <w:tcPr>
        <w:tcBorders>
          <w:top w:val="double" w:sz="2" w:space="0" w:color="BB66FF" w:themeColor="accent5"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1E5C5F"/>
    <w:pPr>
      <w:spacing w:after="120"/>
      <w:ind w:left="533"/>
    </w:pPr>
    <w:tblPr>
      <w:tblStyleRowBandSize w:val="1"/>
      <w:tblStyleColBandSize w:val="1"/>
      <w:tblInd w:w="533" w:type="dxa"/>
      <w:tblBorders>
        <w:top w:val="single" w:sz="4" w:space="0" w:color="8F00FF" w:themeColor="accent5"/>
        <w:left w:val="single" w:sz="4" w:space="0" w:color="8F00FF" w:themeColor="accent5"/>
        <w:bottom w:val="single" w:sz="4" w:space="0" w:color="8F00FF" w:themeColor="accent5"/>
        <w:right w:val="single" w:sz="4" w:space="0" w:color="8F00FF" w:themeColor="accent5"/>
      </w:tblBorders>
    </w:tblPr>
    <w:tblStylePr w:type="firstRow">
      <w:rPr>
        <w:b/>
        <w:bCs/>
        <w:color w:val="FFFFFF" w:themeColor="background1"/>
      </w:rPr>
      <w:tblPr/>
      <w:tcPr>
        <w:shd w:val="clear" w:color="auto" w:fill="8F00FF" w:themeFill="accent5"/>
      </w:tcPr>
    </w:tblStylePr>
    <w:tblStylePr w:type="lastRow">
      <w:rPr>
        <w:b/>
        <w:bCs/>
      </w:rPr>
      <w:tblPr/>
      <w:tcPr>
        <w:tcBorders>
          <w:top w:val="double" w:sz="4" w:space="0" w:color="8F00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00FF" w:themeColor="accent5"/>
          <w:right w:val="single" w:sz="4" w:space="0" w:color="8F00FF" w:themeColor="accent5"/>
        </w:tcBorders>
      </w:tcPr>
    </w:tblStylePr>
    <w:tblStylePr w:type="band1Horz">
      <w:tblPr/>
      <w:tcPr>
        <w:tcBorders>
          <w:top w:val="single" w:sz="4" w:space="0" w:color="8F00FF" w:themeColor="accent5"/>
          <w:bottom w:val="single" w:sz="4" w:space="0" w:color="8F00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00FF" w:themeColor="accent5"/>
          <w:left w:val="nil"/>
        </w:tcBorders>
      </w:tcPr>
    </w:tblStylePr>
    <w:tblStylePr w:type="swCell">
      <w:tblPr/>
      <w:tcPr>
        <w:tcBorders>
          <w:top w:val="double" w:sz="4" w:space="0" w:color="8F00FF" w:themeColor="accent5"/>
          <w:right w:val="nil"/>
        </w:tcBorders>
      </w:tcPr>
    </w:tblStylePr>
  </w:style>
  <w:style w:type="table" w:styleId="GridTable4-Accent3">
    <w:name w:val="Grid Table 4 Accent 3"/>
    <w:basedOn w:val="TableNormal"/>
    <w:uiPriority w:val="49"/>
    <w:rsid w:val="00BC25A2"/>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color w:val="FFFFFF" w:themeColor="background1"/>
      </w:rPr>
      <w:tblPr/>
      <w:tcPr>
        <w:tcBorders>
          <w:top w:val="single" w:sz="4" w:space="0" w:color="250F6B" w:themeColor="accent3"/>
          <w:left w:val="single" w:sz="4" w:space="0" w:color="250F6B" w:themeColor="accent3"/>
          <w:bottom w:val="single" w:sz="4" w:space="0" w:color="250F6B" w:themeColor="accent3"/>
          <w:right w:val="single" w:sz="4" w:space="0" w:color="250F6B" w:themeColor="accent3"/>
          <w:insideH w:val="nil"/>
          <w:insideV w:val="nil"/>
        </w:tcBorders>
        <w:shd w:val="clear" w:color="auto" w:fill="250F6B" w:themeFill="accent3"/>
      </w:tcPr>
    </w:tblStylePr>
    <w:tblStylePr w:type="lastRow">
      <w:rPr>
        <w:b/>
        <w:bCs/>
      </w:rPr>
      <w:tblPr/>
      <w:tcPr>
        <w:tcBorders>
          <w:top w:val="double" w:sz="4" w:space="0" w:color="250F6B" w:themeColor="accent3"/>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customStyle="1" w:styleId="Wavestonetable1">
    <w:name w:val="Wavestone table 1"/>
    <w:basedOn w:val="TableNormal"/>
    <w:uiPriority w:val="99"/>
    <w:rsid w:val="00C309B4"/>
    <w:pPr>
      <w:spacing w:before="0" w:after="0"/>
      <w:ind w:left="0"/>
    </w:pPr>
    <w:tblPr>
      <w:tblInd w:w="533" w:type="dxa"/>
    </w:tblPr>
    <w:tcPr>
      <w:shd w:val="clear" w:color="auto" w:fill="FFFFFF" w:themeFill="background1"/>
    </w:tcPr>
    <w:tblStylePr w:type="firstRow">
      <w:rPr>
        <w:rFonts w:asciiTheme="majorHAnsi" w:hAnsiTheme="majorHAnsi"/>
        <w:color w:val="451DC7" w:themeColor="background2"/>
        <w:sz w:val="22"/>
      </w:rPr>
    </w:tblStylePr>
    <w:tblStylePr w:type="firstCol">
      <w:tblPr/>
      <w:tcPr>
        <w:shd w:val="clear" w:color="auto" w:fill="FFFFFF" w:themeFill="background1"/>
      </w:tcPr>
    </w:tblStylePr>
  </w:style>
  <w:style w:type="table" w:styleId="LightList-Accent3">
    <w:name w:val="Light List Accent 3"/>
    <w:basedOn w:val="TableNormal"/>
    <w:uiPriority w:val="61"/>
    <w:rsid w:val="00BD2AAC"/>
    <w:pPr>
      <w:spacing w:before="0" w:after="0"/>
      <w:ind w:left="0"/>
    </w:pPr>
    <w:rPr>
      <w:rFonts w:asciiTheme="minorHAnsi" w:eastAsiaTheme="minorEastAsia" w:hAnsiTheme="minorHAnsi"/>
      <w:kern w:val="0"/>
      <w:lang w:eastAsia="fr-FR"/>
      <w14:ligatures w14:val="none"/>
    </w:rPr>
    <w:tblPr>
      <w:tblStyleRowBandSize w:val="1"/>
      <w:tblStyleColBandSize w:val="1"/>
      <w:tblInd w:w="533" w:type="dxa"/>
      <w:tblBorders>
        <w:top w:val="single" w:sz="8" w:space="0" w:color="250F6B" w:themeColor="accent3"/>
        <w:left w:val="single" w:sz="8" w:space="0" w:color="250F6B" w:themeColor="accent3"/>
        <w:bottom w:val="single" w:sz="8" w:space="0" w:color="250F6B" w:themeColor="accent3"/>
        <w:right w:val="single" w:sz="8" w:space="0" w:color="250F6B" w:themeColor="accent3"/>
      </w:tblBorders>
    </w:tblPr>
    <w:tblStylePr w:type="firstRow">
      <w:pPr>
        <w:spacing w:before="0" w:after="0" w:line="240" w:lineRule="auto"/>
      </w:pPr>
      <w:rPr>
        <w:b/>
        <w:bCs/>
        <w:color w:val="FFFFFF" w:themeColor="background1"/>
      </w:rPr>
      <w:tblPr/>
      <w:tcPr>
        <w:shd w:val="clear" w:color="auto" w:fill="250F6B" w:themeFill="accent3"/>
      </w:tcPr>
    </w:tblStylePr>
    <w:tblStylePr w:type="lastRow">
      <w:pPr>
        <w:spacing w:before="0" w:after="0" w:line="240" w:lineRule="auto"/>
      </w:pPr>
      <w:rPr>
        <w:b/>
        <w:bCs/>
      </w:rPr>
      <w:tblPr/>
      <w:tcPr>
        <w:tcBorders>
          <w:top w:val="double" w:sz="6" w:space="0" w:color="250F6B" w:themeColor="accent3"/>
          <w:left w:val="single" w:sz="8" w:space="0" w:color="250F6B" w:themeColor="accent3"/>
          <w:bottom w:val="single" w:sz="8" w:space="0" w:color="250F6B" w:themeColor="accent3"/>
          <w:right w:val="single" w:sz="8" w:space="0" w:color="250F6B" w:themeColor="accent3"/>
        </w:tcBorders>
      </w:tcPr>
    </w:tblStylePr>
    <w:tblStylePr w:type="firstCol">
      <w:rPr>
        <w:b/>
        <w:bCs/>
      </w:rPr>
    </w:tblStylePr>
    <w:tblStylePr w:type="lastCol">
      <w:rPr>
        <w:b/>
        <w:bCs/>
      </w:rPr>
    </w:tblStylePr>
    <w:tblStylePr w:type="band1Vert">
      <w:tblPr/>
      <w:tcPr>
        <w:tcBorders>
          <w:top w:val="single" w:sz="8" w:space="0" w:color="250F6B" w:themeColor="accent3"/>
          <w:left w:val="single" w:sz="8" w:space="0" w:color="250F6B" w:themeColor="accent3"/>
          <w:bottom w:val="single" w:sz="8" w:space="0" w:color="250F6B" w:themeColor="accent3"/>
          <w:right w:val="single" w:sz="8" w:space="0" w:color="250F6B" w:themeColor="accent3"/>
        </w:tcBorders>
      </w:tcPr>
    </w:tblStylePr>
    <w:tblStylePr w:type="band1Horz">
      <w:tblPr/>
      <w:tcPr>
        <w:tcBorders>
          <w:top w:val="single" w:sz="8" w:space="0" w:color="250F6B" w:themeColor="accent3"/>
          <w:left w:val="single" w:sz="8" w:space="0" w:color="250F6B" w:themeColor="accent3"/>
          <w:bottom w:val="single" w:sz="8" w:space="0" w:color="250F6B" w:themeColor="accent3"/>
          <w:right w:val="single" w:sz="8" w:space="0" w:color="250F6B" w:themeColor="accent3"/>
        </w:tcBorders>
      </w:tcPr>
    </w:tblStylePr>
  </w:style>
  <w:style w:type="character" w:customStyle="1" w:styleId="NoSpacingChar">
    <w:name w:val="No Spacing Char"/>
    <w:basedOn w:val="DefaultParagraphFont"/>
    <w:link w:val="NoSpacing"/>
    <w:uiPriority w:val="1"/>
    <w:rsid w:val="00EE24DF"/>
    <w:rPr>
      <w:szCs w:val="20"/>
    </w:rPr>
  </w:style>
  <w:style w:type="paragraph" w:customStyle="1" w:styleId="List1withoutnumber">
    <w:name w:val="List 1 without number"/>
    <w:basedOn w:val="Normal"/>
    <w:next w:val="List2"/>
    <w:link w:val="List1withoutnumberCar"/>
    <w:uiPriority w:val="5"/>
    <w:qFormat/>
    <w:rsid w:val="003F3A22"/>
    <w:pPr>
      <w:ind w:left="896"/>
    </w:pPr>
  </w:style>
  <w:style w:type="character" w:customStyle="1" w:styleId="ListChar">
    <w:name w:val="List Char"/>
    <w:aliases w:val="Numbered list Level 1 Char"/>
    <w:basedOn w:val="ListParagraphChar"/>
    <w:link w:val="List"/>
    <w:uiPriority w:val="4"/>
    <w:rsid w:val="00CE38E5"/>
    <w:rPr>
      <w:rFonts w:ascii="Aptos Light" w:hAnsi="Aptos Light"/>
      <w:sz w:val="20"/>
      <w:szCs w:val="20"/>
    </w:rPr>
  </w:style>
  <w:style w:type="character" w:customStyle="1" w:styleId="List1withoutnumberCar">
    <w:name w:val="List 1 without number Car"/>
    <w:basedOn w:val="ListChar"/>
    <w:link w:val="List1withoutnumber"/>
    <w:uiPriority w:val="5"/>
    <w:rsid w:val="00B20396"/>
    <w:rPr>
      <w:rFonts w:ascii="Aptos Light" w:hAnsi="Aptos Light"/>
      <w:sz w:val="20"/>
      <w:szCs w:val="20"/>
    </w:rPr>
  </w:style>
  <w:style w:type="paragraph" w:customStyle="1" w:styleId="List2withoutnumber">
    <w:name w:val="List 2 without number"/>
    <w:basedOn w:val="Normal"/>
    <w:next w:val="List3"/>
    <w:link w:val="List2withoutnumberCar"/>
    <w:uiPriority w:val="7"/>
    <w:qFormat/>
    <w:rsid w:val="004A2106"/>
    <w:pPr>
      <w:ind w:left="1259"/>
    </w:pPr>
  </w:style>
  <w:style w:type="character" w:customStyle="1" w:styleId="List2Char">
    <w:name w:val="List 2 Char"/>
    <w:aliases w:val="Numbered list Level 2 Char"/>
    <w:basedOn w:val="ListParagraphChar"/>
    <w:link w:val="List2"/>
    <w:uiPriority w:val="6"/>
    <w:rsid w:val="00B20396"/>
    <w:rPr>
      <w:rFonts w:ascii="Aptos Light" w:hAnsi="Aptos Light"/>
      <w:sz w:val="20"/>
      <w:szCs w:val="20"/>
    </w:rPr>
  </w:style>
  <w:style w:type="character" w:customStyle="1" w:styleId="List2withoutnumberCar">
    <w:name w:val="List 2 without number Car"/>
    <w:basedOn w:val="List2Char"/>
    <w:link w:val="List2withoutnumber"/>
    <w:uiPriority w:val="7"/>
    <w:rsid w:val="00B20396"/>
    <w:rPr>
      <w:rFonts w:ascii="Aptos Light" w:hAnsi="Aptos Light"/>
      <w:sz w:val="20"/>
      <w:szCs w:val="20"/>
    </w:rPr>
  </w:style>
  <w:style w:type="paragraph" w:styleId="BodyText">
    <w:name w:val="Body Text"/>
    <w:basedOn w:val="Normal"/>
    <w:link w:val="BodyTextChar"/>
    <w:uiPriority w:val="99"/>
    <w:semiHidden/>
    <w:unhideWhenUsed/>
    <w:rsid w:val="000775EE"/>
    <w:pPr>
      <w:spacing w:after="120"/>
    </w:pPr>
  </w:style>
  <w:style w:type="character" w:customStyle="1" w:styleId="BodyTextChar">
    <w:name w:val="Body Text Char"/>
    <w:basedOn w:val="DefaultParagraphFont"/>
    <w:link w:val="BodyText"/>
    <w:uiPriority w:val="99"/>
    <w:semiHidden/>
    <w:rsid w:val="000775EE"/>
    <w:rPr>
      <w:rFonts w:ascii="Aptos Light" w:hAnsi="Aptos Light"/>
    </w:rPr>
  </w:style>
  <w:style w:type="paragraph" w:customStyle="1" w:styleId="List3withoutnumber">
    <w:name w:val="List 3 without number"/>
    <w:basedOn w:val="List3"/>
    <w:next w:val="List4"/>
    <w:uiPriority w:val="14"/>
    <w:qFormat/>
    <w:rsid w:val="001430FF"/>
    <w:pPr>
      <w:numPr>
        <w:ilvl w:val="0"/>
        <w:numId w:val="0"/>
      </w:numPr>
      <w:ind w:left="1616"/>
    </w:pPr>
  </w:style>
  <w:style w:type="paragraph" w:customStyle="1" w:styleId="List4withoutnumber">
    <w:name w:val="List 4 without number"/>
    <w:basedOn w:val="Normal"/>
    <w:uiPriority w:val="16"/>
    <w:qFormat/>
    <w:rsid w:val="00B91A1E"/>
    <w:pPr>
      <w:ind w:left="1973"/>
    </w:pPr>
  </w:style>
  <w:style w:type="table" w:styleId="ListTable1Light">
    <w:name w:val="List Table 1 Light"/>
    <w:basedOn w:val="TableNormal"/>
    <w:uiPriority w:val="46"/>
    <w:rsid w:val="00D04FCA"/>
    <w:pPr>
      <w:spacing w:after="120"/>
      <w:ind w:left="533"/>
    </w:pPr>
    <w:tblPr>
      <w:tblStyleRowBandSize w:val="1"/>
      <w:tblStyleColBandSize w:val="1"/>
      <w:tblInd w:w="533" w:type="dxa"/>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4168E"/>
    <w:pPr>
      <w:spacing w:after="120"/>
      <w:ind w:left="533"/>
    </w:pPr>
    <w:tblPr>
      <w:tblStyleRowBandSize w:val="1"/>
      <w:tblStyleColBandSize w:val="1"/>
      <w:tblInd w:w="539" w:type="dxa"/>
      <w:tblBorders>
        <w:top w:val="single" w:sz="4" w:space="0" w:color="250F6B" w:themeColor="accent3"/>
        <w:left w:val="single" w:sz="4" w:space="0" w:color="250F6B" w:themeColor="accent3"/>
        <w:bottom w:val="single" w:sz="4" w:space="0" w:color="250F6B" w:themeColor="accent3"/>
        <w:right w:val="single" w:sz="4" w:space="0" w:color="250F6B" w:themeColor="accent3"/>
        <w:insideH w:val="single" w:sz="4" w:space="0" w:color="250F6B" w:themeColor="accent3"/>
        <w:insideV w:val="single" w:sz="4" w:space="0" w:color="250F6B" w:themeColor="accent3"/>
      </w:tblBorders>
    </w:tblPr>
    <w:tblStylePr w:type="firstRow">
      <w:rPr>
        <w:b/>
        <w:bCs/>
      </w:rPr>
      <w:tblPr/>
      <w:tcPr>
        <w:tcBorders>
          <w:bottom w:val="single" w:sz="12" w:space="0" w:color="61FCA4" w:themeColor="accent1" w:themeTint="99"/>
        </w:tcBorders>
      </w:tcPr>
    </w:tblStylePr>
    <w:tblStylePr w:type="lastRow">
      <w:rPr>
        <w:b/>
        <w:bCs/>
      </w:rPr>
      <w:tblPr/>
      <w:tcPr>
        <w:tcBorders>
          <w:top w:val="double" w:sz="2" w:space="0" w:color="61FCA4"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56667"/>
    <w:pPr>
      <w:spacing w:after="120"/>
      <w:ind w:left="533"/>
    </w:pPr>
    <w:tblPr>
      <w:tblStyleRowBandSize w:val="1"/>
      <w:tblStyleColBandSize w:val="1"/>
      <w:tblInd w:w="533" w:type="dxa"/>
      <w:tblBorders>
        <w:top w:val="single" w:sz="2" w:space="0" w:color="61FCA4" w:themeColor="accent1" w:themeTint="99"/>
        <w:bottom w:val="single" w:sz="2" w:space="0" w:color="61FCA4" w:themeColor="accent1" w:themeTint="99"/>
        <w:insideH w:val="single" w:sz="2" w:space="0" w:color="61FCA4" w:themeColor="accent1" w:themeTint="99"/>
        <w:insideV w:val="single" w:sz="2" w:space="0" w:color="61FCA4" w:themeColor="accent1" w:themeTint="99"/>
      </w:tblBorders>
    </w:tblPr>
    <w:tblStylePr w:type="firstRow">
      <w:rPr>
        <w:b/>
        <w:bCs/>
      </w:rPr>
      <w:tblPr/>
      <w:tcPr>
        <w:tcBorders>
          <w:top w:val="nil"/>
          <w:bottom w:val="single" w:sz="12" w:space="0" w:color="61FCA4" w:themeColor="accent1" w:themeTint="99"/>
          <w:insideH w:val="nil"/>
          <w:insideV w:val="nil"/>
        </w:tcBorders>
        <w:shd w:val="clear" w:color="auto" w:fill="FFFFFF" w:themeFill="background1"/>
      </w:tcPr>
    </w:tblStylePr>
    <w:tblStylePr w:type="lastRow">
      <w:rPr>
        <w:b/>
        <w:bCs/>
      </w:rPr>
      <w:tblPr/>
      <w:tcPr>
        <w:tcBorders>
          <w:top w:val="double" w:sz="2" w:space="0" w:color="61FCA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paragraph" w:styleId="NormalWeb">
    <w:name w:val="Normal (Web)"/>
    <w:basedOn w:val="Normal"/>
    <w:uiPriority w:val="99"/>
    <w:semiHidden/>
    <w:unhideWhenUsed/>
    <w:rsid w:val="005429B9"/>
    <w:pPr>
      <w:spacing w:before="100" w:beforeAutospacing="1" w:after="100" w:afterAutospacing="1"/>
      <w:ind w:left="0"/>
    </w:pPr>
    <w:rPr>
      <w:rFonts w:ascii="Times New Roman" w:eastAsia="Times New Roman" w:hAnsi="Times New Roman" w:cs="Times New Roman"/>
      <w:kern w:val="0"/>
      <w:sz w:val="24"/>
      <w:szCs w:val="24"/>
      <w:lang w:val="en-GB" w:eastAsia="en-GB"/>
      <w14:ligatures w14:val="none"/>
    </w:rPr>
  </w:style>
  <w:style w:type="character" w:styleId="UnresolvedMention">
    <w:name w:val="Unresolved Mention"/>
    <w:basedOn w:val="DefaultParagraphFont"/>
    <w:uiPriority w:val="99"/>
    <w:semiHidden/>
    <w:unhideWhenUsed/>
    <w:rsid w:val="0067673F"/>
    <w:rPr>
      <w:color w:val="605E5C"/>
      <w:shd w:val="clear" w:color="auto" w:fill="E1DFDD"/>
    </w:rPr>
  </w:style>
  <w:style w:type="table" w:styleId="PlainTable3">
    <w:name w:val="Plain Table 3"/>
    <w:basedOn w:val="TableNormal"/>
    <w:uiPriority w:val="43"/>
    <w:rsid w:val="004E563C"/>
    <w:pPr>
      <w:spacing w:after="120"/>
      <w:ind w:left="533"/>
    </w:pPr>
    <w:tblPr>
      <w:tblStyleRowBandSize w:val="1"/>
      <w:tblStyleColBandSize w:val="1"/>
      <w:tblInd w:w="533" w:type="dxa"/>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563C"/>
    <w:pPr>
      <w:spacing w:after="120"/>
      <w:ind w:left="533"/>
    </w:pPr>
    <w:tblPr>
      <w:tblStyleRowBandSize w:val="1"/>
      <w:tblStyleColBandSize w:val="1"/>
      <w:tblInd w:w="533" w:type="dxa"/>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563C"/>
    <w:pPr>
      <w:spacing w:after="120"/>
      <w:ind w:left="533"/>
    </w:p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86DA7"/>
    <w:pPr>
      <w:spacing w:after="120"/>
      <w:ind w:left="533"/>
    </w:pPr>
    <w:tblPr>
      <w:tblStyleRowBandSize w:val="1"/>
      <w:tblStyleColBandSize w:val="1"/>
      <w:tblInd w:w="533"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863A9"/>
    <w:pPr>
      <w:spacing w:after="120"/>
      <w:ind w:left="533"/>
    </w:pPr>
    <w:tblPr>
      <w:tblStyleRowBandSize w:val="1"/>
      <w:tblStyleColBandSize w:val="1"/>
      <w:tblInd w:w="53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b/>
        <w:bCs/>
      </w:rPr>
      <w:tblPr/>
      <w:tcPr>
        <w:tcBorders>
          <w:bottom w:val="single" w:sz="12" w:space="0" w:color="451DC7" w:themeColor="background2"/>
        </w:tcBorders>
      </w:tcPr>
    </w:tblStylePr>
    <w:tblStylePr w:type="lastRow">
      <w:rPr>
        <w:b/>
        <w:bCs/>
      </w:rPr>
      <w:tblPr/>
      <w:tcPr>
        <w:tcBorders>
          <w:top w:val="double" w:sz="2" w:space="0" w:color="DEFEE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C0583"/>
    <w:pPr>
      <w:spacing w:after="120"/>
      <w:ind w:left="533"/>
    </w:pPr>
    <w:tblPr>
      <w:tblStyleRowBandSize w:val="1"/>
      <w:tblStyleColBandSize w:val="1"/>
      <w:tblInd w:w="533" w:type="dxa"/>
      <w:tblBorders>
        <w:top w:val="single" w:sz="4" w:space="0" w:color="9276EC" w:themeColor="accent3" w:themeTint="66"/>
        <w:left w:val="single" w:sz="4" w:space="0" w:color="9276EC" w:themeColor="accent3" w:themeTint="66"/>
        <w:bottom w:val="single" w:sz="4" w:space="0" w:color="9276EC" w:themeColor="accent3" w:themeTint="66"/>
        <w:right w:val="single" w:sz="4" w:space="0" w:color="9276EC" w:themeColor="accent3" w:themeTint="66"/>
        <w:insideH w:val="single" w:sz="4" w:space="0" w:color="9276EC" w:themeColor="accent3" w:themeTint="66"/>
        <w:insideV w:val="single" w:sz="4" w:space="0" w:color="9276EC" w:themeColor="accent3" w:themeTint="66"/>
      </w:tblBorders>
    </w:tblPr>
    <w:tblStylePr w:type="firstRow">
      <w:rPr>
        <w:b/>
        <w:bCs/>
      </w:rPr>
      <w:tblPr/>
      <w:tcPr>
        <w:tcBorders>
          <w:bottom w:val="single" w:sz="12" w:space="0" w:color="5C32E2" w:themeColor="accent3" w:themeTint="99"/>
        </w:tcBorders>
      </w:tcPr>
    </w:tblStylePr>
    <w:tblStylePr w:type="lastRow">
      <w:rPr>
        <w:b/>
        <w:bCs/>
      </w:rPr>
      <w:tblPr/>
      <w:tcPr>
        <w:tcBorders>
          <w:top w:val="double" w:sz="2" w:space="0" w:color="5C32E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60645"/>
    <w:pPr>
      <w:spacing w:after="120"/>
      <w:ind w:left="533"/>
    </w:pPr>
    <w:tblPr>
      <w:tblStyleRowBandSize w:val="1"/>
      <w:tblStyleColBandSize w:val="1"/>
      <w:tblInd w:w="533" w:type="dxa"/>
      <w:tblBorders>
        <w:top w:val="single" w:sz="4" w:space="0" w:color="B4CDE2" w:themeColor="accent4" w:themeTint="66"/>
        <w:left w:val="single" w:sz="4" w:space="0" w:color="B4CDE2" w:themeColor="accent4" w:themeTint="66"/>
        <w:bottom w:val="single" w:sz="4" w:space="0" w:color="B4CDE2" w:themeColor="accent4" w:themeTint="66"/>
        <w:right w:val="single" w:sz="4" w:space="0" w:color="B4CDE2" w:themeColor="accent4" w:themeTint="66"/>
        <w:insideH w:val="single" w:sz="4" w:space="0" w:color="B4CDE2" w:themeColor="accent4" w:themeTint="66"/>
        <w:insideV w:val="single" w:sz="4" w:space="0" w:color="B4CDE2" w:themeColor="accent4" w:themeTint="66"/>
      </w:tblBorders>
    </w:tblPr>
    <w:tblStylePr w:type="firstRow">
      <w:rPr>
        <w:b/>
        <w:bCs/>
      </w:rPr>
      <w:tblPr/>
      <w:tcPr>
        <w:tcBorders>
          <w:bottom w:val="single" w:sz="12" w:space="0" w:color="8EB4D3" w:themeColor="accent4" w:themeTint="99"/>
        </w:tcBorders>
      </w:tcPr>
    </w:tblStylePr>
    <w:tblStylePr w:type="lastRow">
      <w:rPr>
        <w:b/>
        <w:bCs/>
      </w:rPr>
      <w:tblPr/>
      <w:tcPr>
        <w:tcBorders>
          <w:top w:val="double" w:sz="2" w:space="0" w:color="8EB4D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754A3"/>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bottom w:val="single" w:sz="12" w:space="0" w:color="B8B8B8" w:themeColor="accent6" w:themeShade="BF"/>
        </w:tcBorders>
      </w:tcPr>
    </w:tblStylePr>
    <w:tblStylePr w:type="lastRow">
      <w:rPr>
        <w:b/>
        <w:bCs/>
      </w:rPr>
      <w:tblPr/>
      <w:tcPr>
        <w:tcBorders>
          <w:top w:val="double" w:sz="2" w:space="0" w:color="F9F9F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0439C"/>
    <w:pPr>
      <w:spacing w:after="120"/>
      <w:ind w:left="533"/>
    </w:pPr>
    <w:tblPr>
      <w:tblStyleRowBandSize w:val="1"/>
      <w:tblStyleColBandSize w:val="1"/>
      <w:tblInd w:w="533"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B23840"/>
    <w:pPr>
      <w:spacing w:after="120"/>
      <w:ind w:left="533"/>
    </w:pPr>
    <w:tblPr>
      <w:tblStyleRowBandSize w:val="1"/>
      <w:tblStyleColBandSize w:val="1"/>
      <w:tblInd w:w="533" w:type="dxa"/>
      <w:tblBorders>
        <w:top w:val="single" w:sz="12" w:space="0" w:color="451DC7" w:themeColor="background2"/>
        <w:bottom w:val="single" w:sz="12" w:space="0" w:color="451DC7" w:themeColor="background2"/>
        <w:insideH w:val="single" w:sz="4" w:space="0" w:color="451DC7" w:themeColor="background2"/>
        <w:insideV w:val="single" w:sz="4" w:space="0" w:color="451DC7" w:themeColor="background2"/>
      </w:tblBorders>
    </w:tblPr>
    <w:tblStylePr w:type="firstRow">
      <w:rPr>
        <w:b/>
        <w:bCs/>
      </w:rPr>
      <w:tblPr/>
      <w:tcPr>
        <w:tcBorders>
          <w:top w:val="nil"/>
          <w:bottom w:val="single" w:sz="12" w:space="0" w:color="451DC7" w:themeColor="background2"/>
          <w:insideH w:val="nil"/>
          <w:insideV w:val="nil"/>
        </w:tcBorders>
        <w:shd w:val="clear" w:color="auto" w:fill="FFFFFF" w:themeFill="background1"/>
      </w:tcPr>
    </w:tblStylePr>
    <w:tblStylePr w:type="lastRow">
      <w:rPr>
        <w:b/>
        <w:bCs/>
      </w:rPr>
      <w:tblPr/>
      <w:tcPr>
        <w:tcBorders>
          <w:top w:val="double" w:sz="2" w:space="0" w:color="DEFEE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2-Accent3">
    <w:name w:val="Grid Table 2 Accent 3"/>
    <w:basedOn w:val="TableNormal"/>
    <w:uiPriority w:val="47"/>
    <w:rsid w:val="001518BE"/>
    <w:pPr>
      <w:spacing w:after="120"/>
      <w:ind w:left="533"/>
    </w:pPr>
    <w:tblPr>
      <w:tblStyleRowBandSize w:val="1"/>
      <w:tblStyleColBandSize w:val="1"/>
      <w:tblInd w:w="533" w:type="dxa"/>
      <w:tblBorders>
        <w:top w:val="single" w:sz="2" w:space="0" w:color="5C32E2" w:themeColor="accent3" w:themeTint="99"/>
        <w:bottom w:val="single" w:sz="2" w:space="0" w:color="5C32E2" w:themeColor="accent3" w:themeTint="99"/>
        <w:insideH w:val="single" w:sz="2" w:space="0" w:color="5C32E2" w:themeColor="accent3" w:themeTint="99"/>
        <w:insideV w:val="single" w:sz="2" w:space="0" w:color="5C32E2" w:themeColor="accent3" w:themeTint="99"/>
      </w:tblBorders>
    </w:tblPr>
    <w:tblStylePr w:type="firstRow">
      <w:rPr>
        <w:b/>
        <w:bCs/>
      </w:rPr>
      <w:tblPr/>
      <w:tcPr>
        <w:tcBorders>
          <w:top w:val="nil"/>
          <w:bottom w:val="single" w:sz="12" w:space="0" w:color="5C32E2" w:themeColor="accent3" w:themeTint="99"/>
          <w:insideH w:val="nil"/>
          <w:insideV w:val="nil"/>
        </w:tcBorders>
        <w:shd w:val="clear" w:color="auto" w:fill="FFFFFF" w:themeFill="background1"/>
      </w:tcPr>
    </w:tblStylePr>
    <w:tblStylePr w:type="lastRow">
      <w:rPr>
        <w:b/>
        <w:bCs/>
      </w:rPr>
      <w:tblPr/>
      <w:tcPr>
        <w:tcBorders>
          <w:top w:val="double" w:sz="2" w:space="0" w:color="5C32E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GridTable2-Accent4">
    <w:name w:val="Grid Table 2 Accent 4"/>
    <w:basedOn w:val="TableNormal"/>
    <w:uiPriority w:val="47"/>
    <w:rsid w:val="000D09B5"/>
    <w:pPr>
      <w:spacing w:after="120"/>
      <w:ind w:left="533"/>
    </w:pPr>
    <w:tblPr>
      <w:tblStyleRowBandSize w:val="1"/>
      <w:tblStyleColBandSize w:val="1"/>
      <w:tblInd w:w="533" w:type="dxa"/>
      <w:tblBorders>
        <w:top w:val="single" w:sz="2" w:space="0" w:color="8EB4D3" w:themeColor="accent4" w:themeTint="99"/>
        <w:bottom w:val="single" w:sz="2" w:space="0" w:color="8EB4D3" w:themeColor="accent4" w:themeTint="99"/>
        <w:insideH w:val="single" w:sz="2" w:space="0" w:color="8EB4D3" w:themeColor="accent4" w:themeTint="99"/>
        <w:insideV w:val="single" w:sz="2" w:space="0" w:color="8EB4D3" w:themeColor="accent4" w:themeTint="99"/>
      </w:tblBorders>
    </w:tblPr>
    <w:tblStylePr w:type="firstRow">
      <w:rPr>
        <w:b/>
        <w:bCs/>
      </w:rPr>
      <w:tblPr/>
      <w:tcPr>
        <w:tcBorders>
          <w:top w:val="nil"/>
          <w:bottom w:val="single" w:sz="12" w:space="0" w:color="8EB4D3" w:themeColor="accent4" w:themeTint="99"/>
          <w:insideH w:val="nil"/>
          <w:insideV w:val="nil"/>
        </w:tcBorders>
        <w:shd w:val="clear" w:color="auto" w:fill="FFFFFF" w:themeFill="background1"/>
      </w:tcPr>
    </w:tblStylePr>
    <w:tblStylePr w:type="lastRow">
      <w:rPr>
        <w:b/>
        <w:bCs/>
      </w:rPr>
      <w:tblPr/>
      <w:tcPr>
        <w:tcBorders>
          <w:top w:val="double" w:sz="2" w:space="0" w:color="8EB4D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2-Accent5">
    <w:name w:val="Grid Table 2 Accent 5"/>
    <w:basedOn w:val="TableNormal"/>
    <w:uiPriority w:val="47"/>
    <w:rsid w:val="009150BA"/>
    <w:pPr>
      <w:spacing w:after="120"/>
      <w:ind w:left="533"/>
    </w:pPr>
    <w:tblPr>
      <w:tblStyleRowBandSize w:val="1"/>
      <w:tblStyleColBandSize w:val="1"/>
      <w:tblInd w:w="533" w:type="dxa"/>
      <w:tblBorders>
        <w:top w:val="single" w:sz="2" w:space="0" w:color="BB66FF" w:themeColor="accent5" w:themeTint="99"/>
        <w:bottom w:val="single" w:sz="2" w:space="0" w:color="BB66FF" w:themeColor="accent5" w:themeTint="99"/>
        <w:insideH w:val="single" w:sz="2" w:space="0" w:color="BB66FF" w:themeColor="accent5" w:themeTint="99"/>
        <w:insideV w:val="single" w:sz="2" w:space="0" w:color="BB66FF" w:themeColor="accent5" w:themeTint="99"/>
      </w:tblBorders>
    </w:tblPr>
    <w:tblStylePr w:type="firstRow">
      <w:rPr>
        <w:b/>
        <w:bCs/>
      </w:rPr>
      <w:tblPr/>
      <w:tcPr>
        <w:tcBorders>
          <w:top w:val="nil"/>
          <w:bottom w:val="single" w:sz="12" w:space="0" w:color="BB66FF" w:themeColor="accent5" w:themeTint="99"/>
          <w:insideH w:val="nil"/>
          <w:insideV w:val="nil"/>
        </w:tcBorders>
        <w:shd w:val="clear" w:color="auto" w:fill="FFFFFF" w:themeFill="background1"/>
      </w:tcPr>
    </w:tblStylePr>
    <w:tblStylePr w:type="lastRow">
      <w:rPr>
        <w:b/>
        <w:bCs/>
      </w:rPr>
      <w:tblPr/>
      <w:tcPr>
        <w:tcBorders>
          <w:top w:val="double" w:sz="2" w:space="0" w:color="BB66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2-Accent6">
    <w:name w:val="Grid Table 2 Accent 6"/>
    <w:basedOn w:val="TableNormal"/>
    <w:uiPriority w:val="47"/>
    <w:rsid w:val="00AE04DB"/>
    <w:pPr>
      <w:spacing w:after="120"/>
      <w:ind w:left="533"/>
    </w:pPr>
    <w:tblPr>
      <w:tblStyleRowBandSize w:val="1"/>
      <w:tblStyleColBandSize w:val="1"/>
      <w:tblInd w:w="533" w:type="dxa"/>
      <w:tblBorders>
        <w:top w:val="single" w:sz="4" w:space="0" w:color="B8B8B8" w:themeColor="accent6" w:themeShade="BF"/>
        <w:bottom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top w:val="nil"/>
          <w:bottom w:val="single" w:sz="12" w:space="0" w:color="B8B8B8" w:themeColor="accent6" w:themeShade="BF"/>
          <w:insideH w:val="nil"/>
          <w:insideV w:val="nil"/>
        </w:tcBorders>
        <w:shd w:val="clear" w:color="auto" w:fill="FFFFFF" w:themeFill="background1"/>
      </w:tcPr>
    </w:tblStylePr>
    <w:tblStylePr w:type="lastRow">
      <w:rPr>
        <w:b/>
        <w:bCs/>
      </w:rPr>
      <w:tblPr/>
      <w:tcPr>
        <w:tcBorders>
          <w:top w:val="double" w:sz="2" w:space="0" w:color="F9F9F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GridTable3">
    <w:name w:val="Grid Table 3"/>
    <w:basedOn w:val="TableNormal"/>
    <w:uiPriority w:val="48"/>
    <w:rsid w:val="009150BA"/>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357F"/>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bottom w:val="single" w:sz="4" w:space="0" w:color="61FCA4" w:themeColor="accent1" w:themeTint="99"/>
        </w:tcBorders>
      </w:tcPr>
    </w:tblStylePr>
    <w:tblStylePr w:type="nwCell">
      <w:tblPr/>
      <w:tcPr>
        <w:tcBorders>
          <w:bottom w:val="single" w:sz="4" w:space="0" w:color="61FCA4" w:themeColor="accent1" w:themeTint="99"/>
        </w:tcBorders>
      </w:tcPr>
    </w:tblStylePr>
    <w:tblStylePr w:type="seCell">
      <w:tblPr/>
      <w:tcPr>
        <w:tcBorders>
          <w:top w:val="single" w:sz="4" w:space="0" w:color="61FCA4" w:themeColor="accent1" w:themeTint="99"/>
        </w:tcBorders>
      </w:tcPr>
    </w:tblStylePr>
    <w:tblStylePr w:type="swCell">
      <w:tblPr/>
      <w:tcPr>
        <w:tcBorders>
          <w:top w:val="single" w:sz="4" w:space="0" w:color="61FCA4" w:themeColor="accent1" w:themeTint="99"/>
        </w:tcBorders>
      </w:tcPr>
    </w:tblStylePr>
  </w:style>
  <w:style w:type="table" w:styleId="GridTable3-Accent2">
    <w:name w:val="Grid Table 3 Accent 2"/>
    <w:basedOn w:val="TableNormal"/>
    <w:uiPriority w:val="48"/>
    <w:rsid w:val="00B53296"/>
    <w:pPr>
      <w:spacing w:after="120"/>
      <w:ind w:left="533"/>
    </w:pPr>
    <w:tblPr>
      <w:tblStyleRowBandSize w:val="1"/>
      <w:tblStyleColBandSize w:val="1"/>
      <w:tblInd w:w="533" w:type="dxa"/>
      <w:tblBorders>
        <w:top w:val="single" w:sz="6" w:space="0" w:color="886BE9" w:themeColor="background2" w:themeTint="99"/>
        <w:left w:val="single" w:sz="6" w:space="0" w:color="886BE9" w:themeColor="background2" w:themeTint="99"/>
        <w:bottom w:val="single" w:sz="6" w:space="0" w:color="886BE9" w:themeColor="background2" w:themeTint="99"/>
        <w:right w:val="single" w:sz="6" w:space="0" w:color="886BE9" w:themeColor="background2" w:themeTint="99"/>
        <w:insideH w:val="single" w:sz="6" w:space="0" w:color="886BE9" w:themeColor="background2" w:themeTint="99"/>
        <w:insideV w:val="single" w:sz="6" w:space="0" w:color="886BE9" w:themeColor="background2" w:themeTint="99"/>
      </w:tblBorders>
    </w:tblPr>
    <w:tblStylePr w:type="firstRow">
      <w:rPr>
        <w:b/>
        <w:bCs/>
      </w:rPr>
      <w:tblPr/>
      <w:tcPr>
        <w:tcBorders>
          <w:top w:val="nil"/>
          <w:left w:val="nil"/>
          <w:bottom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bottom w:val="single" w:sz="4" w:space="0" w:color="DEFEEC" w:themeColor="accent2" w:themeTint="99"/>
        </w:tcBorders>
      </w:tcPr>
    </w:tblStylePr>
    <w:tblStylePr w:type="nwCell">
      <w:tblPr/>
      <w:tcPr>
        <w:tcBorders>
          <w:top w:val="nil"/>
          <w:left w:val="nil"/>
          <w:bottom w:val="single" w:sz="4" w:space="0" w:color="886BE9" w:themeColor="background2" w:themeTint="99"/>
          <w:right w:val="nil"/>
          <w:insideH w:val="nil"/>
          <w:insideV w:val="nil"/>
        </w:tcBorders>
      </w:tcPr>
    </w:tblStylePr>
    <w:tblStylePr w:type="seCell">
      <w:tblPr/>
      <w:tcPr>
        <w:tcBorders>
          <w:top w:val="single" w:sz="4" w:space="0" w:color="DEFEEC" w:themeColor="accent2" w:themeTint="99"/>
        </w:tcBorders>
      </w:tcPr>
    </w:tblStylePr>
    <w:tblStylePr w:type="swCell">
      <w:tblPr/>
      <w:tcPr>
        <w:tcBorders>
          <w:top w:val="single" w:sz="4" w:space="0" w:color="DEFEEC" w:themeColor="accent2" w:themeTint="99"/>
        </w:tcBorders>
      </w:tcPr>
    </w:tblStylePr>
  </w:style>
  <w:style w:type="table" w:styleId="GridTable3-Accent3">
    <w:name w:val="Grid Table 3 Accent 3"/>
    <w:basedOn w:val="TableNormal"/>
    <w:uiPriority w:val="48"/>
    <w:rsid w:val="0072743D"/>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bottom w:val="single" w:sz="4" w:space="0" w:color="5C32E2" w:themeColor="accent3" w:themeTint="99"/>
        </w:tcBorders>
      </w:tcPr>
    </w:tblStylePr>
    <w:tblStylePr w:type="nwCell">
      <w:tblPr/>
      <w:tcPr>
        <w:tcBorders>
          <w:bottom w:val="single" w:sz="4" w:space="0" w:color="5C32E2" w:themeColor="accent3" w:themeTint="99"/>
        </w:tcBorders>
      </w:tcPr>
    </w:tblStylePr>
    <w:tblStylePr w:type="seCell">
      <w:tblPr/>
      <w:tcPr>
        <w:tcBorders>
          <w:top w:val="single" w:sz="4" w:space="0" w:color="5C32E2" w:themeColor="accent3" w:themeTint="99"/>
        </w:tcBorders>
      </w:tcPr>
    </w:tblStylePr>
    <w:tblStylePr w:type="swCell">
      <w:tblPr/>
      <w:tcPr>
        <w:tcBorders>
          <w:top w:val="single" w:sz="4" w:space="0" w:color="5C32E2" w:themeColor="accent3" w:themeTint="99"/>
        </w:tcBorders>
      </w:tcPr>
    </w:tblStylePr>
  </w:style>
  <w:style w:type="table" w:styleId="GridTable3-Accent4">
    <w:name w:val="Grid Table 3 Accent 4"/>
    <w:basedOn w:val="TableNormal"/>
    <w:uiPriority w:val="48"/>
    <w:rsid w:val="00714989"/>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bottom w:val="single" w:sz="4" w:space="0" w:color="8EB4D3" w:themeColor="accent4" w:themeTint="99"/>
        </w:tcBorders>
      </w:tcPr>
    </w:tblStylePr>
    <w:tblStylePr w:type="nwCell">
      <w:tblPr/>
      <w:tcPr>
        <w:tcBorders>
          <w:bottom w:val="single" w:sz="4" w:space="0" w:color="8EB4D3" w:themeColor="accent4" w:themeTint="99"/>
        </w:tcBorders>
      </w:tcPr>
    </w:tblStylePr>
    <w:tblStylePr w:type="seCell">
      <w:tblPr/>
      <w:tcPr>
        <w:tcBorders>
          <w:top w:val="single" w:sz="4" w:space="0" w:color="8EB4D3" w:themeColor="accent4" w:themeTint="99"/>
        </w:tcBorders>
      </w:tcPr>
    </w:tblStylePr>
    <w:tblStylePr w:type="swCell">
      <w:tblPr/>
      <w:tcPr>
        <w:tcBorders>
          <w:top w:val="single" w:sz="4" w:space="0" w:color="8EB4D3" w:themeColor="accent4" w:themeTint="99"/>
        </w:tcBorders>
      </w:tcPr>
    </w:tblStylePr>
  </w:style>
  <w:style w:type="table" w:styleId="GridTable3-Accent5">
    <w:name w:val="Grid Table 3 Accent 5"/>
    <w:basedOn w:val="TableNormal"/>
    <w:uiPriority w:val="48"/>
    <w:rsid w:val="00E441FD"/>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bottom w:val="single" w:sz="4" w:space="0" w:color="BB66FF" w:themeColor="accent5" w:themeTint="99"/>
        </w:tcBorders>
      </w:tcPr>
    </w:tblStylePr>
    <w:tblStylePr w:type="nwCell">
      <w:tblPr/>
      <w:tcPr>
        <w:tcBorders>
          <w:bottom w:val="single" w:sz="4" w:space="0" w:color="BB66FF" w:themeColor="accent5" w:themeTint="99"/>
        </w:tcBorders>
      </w:tcPr>
    </w:tblStylePr>
    <w:tblStylePr w:type="seCell">
      <w:tblPr/>
      <w:tcPr>
        <w:tcBorders>
          <w:top w:val="single" w:sz="4" w:space="0" w:color="BB66FF" w:themeColor="accent5" w:themeTint="99"/>
        </w:tcBorders>
      </w:tcPr>
    </w:tblStylePr>
    <w:tblStylePr w:type="swCell">
      <w:tblPr/>
      <w:tcPr>
        <w:tcBorders>
          <w:top w:val="single" w:sz="4" w:space="0" w:color="BB66FF" w:themeColor="accent5" w:themeTint="99"/>
        </w:tcBorders>
      </w:tcPr>
    </w:tblStylePr>
  </w:style>
  <w:style w:type="table" w:styleId="GridTable3-Accent6">
    <w:name w:val="Grid Table 3 Accent 6"/>
    <w:basedOn w:val="TableNormal"/>
    <w:uiPriority w:val="48"/>
    <w:rsid w:val="00907415"/>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2F2F2" w:themeFill="text2" w:themeFillShade="F2"/>
      </w:tcPr>
    </w:tblStylePr>
    <w:tblStylePr w:type="neCell">
      <w:tblPr/>
      <w:tcPr>
        <w:tcBorders>
          <w:bottom w:val="single" w:sz="4" w:space="0" w:color="B8B8B8" w:themeColor="accent6" w:themeShade="BF"/>
        </w:tcBorders>
      </w:tcPr>
    </w:tblStylePr>
    <w:tblStylePr w:type="nwCell">
      <w:tblPr/>
      <w:tcPr>
        <w:tcBorders>
          <w:bottom w:val="single" w:sz="4" w:space="0" w:color="B8B8B8" w:themeColor="accent6" w:themeShade="BF"/>
        </w:tcBorders>
      </w:tcPr>
    </w:tblStylePr>
    <w:tblStylePr w:type="seCell">
      <w:tblPr/>
      <w:tcPr>
        <w:tcBorders>
          <w:top w:val="single" w:sz="4" w:space="0" w:color="F9F9F9" w:themeColor="accent6" w:themeTint="99"/>
        </w:tcBorders>
      </w:tcPr>
    </w:tblStylePr>
    <w:tblStylePr w:type="swCell">
      <w:tblPr/>
      <w:tcPr>
        <w:tcBorders>
          <w:top w:val="single" w:sz="4" w:space="0" w:color="F9F9F9" w:themeColor="accent6" w:themeTint="99"/>
        </w:tcBorders>
      </w:tcPr>
    </w:tblStylePr>
  </w:style>
  <w:style w:type="table" w:styleId="GridTable4">
    <w:name w:val="Grid Table 4"/>
    <w:basedOn w:val="TableNormal"/>
    <w:uiPriority w:val="49"/>
    <w:rsid w:val="0042216A"/>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617C0"/>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color w:val="auto"/>
      </w:rPr>
      <w:tblPr/>
      <w:tcPr>
        <w:tcBorders>
          <w:top w:val="single" w:sz="4" w:space="0" w:color="04F06A" w:themeColor="accent1"/>
          <w:left w:val="single" w:sz="4" w:space="0" w:color="04F06A" w:themeColor="accent1"/>
          <w:bottom w:val="single" w:sz="4" w:space="0" w:color="04F06A" w:themeColor="accent1"/>
          <w:right w:val="single" w:sz="4" w:space="0" w:color="04F06A" w:themeColor="accent1"/>
          <w:insideH w:val="nil"/>
          <w:insideV w:val="nil"/>
        </w:tcBorders>
        <w:shd w:val="clear" w:color="auto" w:fill="04F06A" w:themeFill="accent1"/>
      </w:tcPr>
    </w:tblStylePr>
    <w:tblStylePr w:type="lastRow">
      <w:rPr>
        <w:b/>
        <w:bCs/>
      </w:rPr>
      <w:tblPr/>
      <w:tcPr>
        <w:tcBorders>
          <w:top w:val="double" w:sz="4" w:space="0" w:color="04F06A" w:themeColor="accent1"/>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GridTable4-Accent2">
    <w:name w:val="Grid Table 4 Accent 2"/>
    <w:basedOn w:val="TableNormal"/>
    <w:uiPriority w:val="49"/>
    <w:rsid w:val="00A161FF"/>
    <w:pPr>
      <w:spacing w:after="120"/>
      <w:ind w:left="533"/>
    </w:p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color w:val="FFFFFF" w:themeColor="background1"/>
      </w:rPr>
      <w:tblPr/>
      <w:tcPr>
        <w:tcBorders>
          <w:insideV w:val="nil"/>
        </w:tcBorders>
        <w:shd w:val="clear" w:color="auto" w:fill="451DC7" w:themeFill="background2"/>
      </w:tcPr>
    </w:tblStylePr>
    <w:tblStylePr w:type="lastRow">
      <w:rPr>
        <w:b/>
        <w:bCs/>
      </w:rPr>
      <w:tblPr/>
      <w:tcPr>
        <w:tcBorders>
          <w:top w:val="double" w:sz="4" w:space="0" w:color="CAFEE0" w:themeColor="accent2"/>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4-Accent4">
    <w:name w:val="Grid Table 4 Accent 4"/>
    <w:basedOn w:val="TableNormal"/>
    <w:uiPriority w:val="49"/>
    <w:rsid w:val="00387A45"/>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color w:val="FFFFFF" w:themeColor="background1"/>
      </w:rPr>
      <w:tblPr/>
      <w:tcPr>
        <w:tcBorders>
          <w:top w:val="single" w:sz="4" w:space="0" w:color="4682B4" w:themeColor="accent4"/>
          <w:left w:val="single" w:sz="4" w:space="0" w:color="4682B4" w:themeColor="accent4"/>
          <w:bottom w:val="single" w:sz="4" w:space="0" w:color="4682B4" w:themeColor="accent4"/>
          <w:right w:val="single" w:sz="4" w:space="0" w:color="4682B4" w:themeColor="accent4"/>
          <w:insideH w:val="nil"/>
          <w:insideV w:val="nil"/>
        </w:tcBorders>
        <w:shd w:val="clear" w:color="auto" w:fill="4682B4" w:themeFill="accent4"/>
      </w:tcPr>
    </w:tblStylePr>
    <w:tblStylePr w:type="lastRow">
      <w:rPr>
        <w:b/>
        <w:bCs/>
      </w:rPr>
      <w:tblPr/>
      <w:tcPr>
        <w:tcBorders>
          <w:top w:val="double" w:sz="4" w:space="0" w:color="4682B4" w:themeColor="accent4"/>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4-Accent5">
    <w:name w:val="Grid Table 4 Accent 5"/>
    <w:basedOn w:val="TableNormal"/>
    <w:uiPriority w:val="49"/>
    <w:rsid w:val="00387A45"/>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color w:val="FFFFFF" w:themeColor="background1"/>
      </w:rPr>
      <w:tblPr/>
      <w:tcPr>
        <w:tcBorders>
          <w:top w:val="single" w:sz="4" w:space="0" w:color="8F00FF" w:themeColor="accent5"/>
          <w:left w:val="single" w:sz="4" w:space="0" w:color="8F00FF" w:themeColor="accent5"/>
          <w:bottom w:val="single" w:sz="4" w:space="0" w:color="8F00FF" w:themeColor="accent5"/>
          <w:right w:val="single" w:sz="4" w:space="0" w:color="8F00FF" w:themeColor="accent5"/>
          <w:insideH w:val="nil"/>
          <w:insideV w:val="nil"/>
        </w:tcBorders>
        <w:shd w:val="clear" w:color="auto" w:fill="8F00FF" w:themeFill="accent5"/>
      </w:tcPr>
    </w:tblStylePr>
    <w:tblStylePr w:type="lastRow">
      <w:rPr>
        <w:b/>
        <w:bCs/>
      </w:rPr>
      <w:tblPr/>
      <w:tcPr>
        <w:tcBorders>
          <w:top w:val="double" w:sz="4" w:space="0" w:color="8F00FF" w:themeColor="accent5"/>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4-Accent6">
    <w:name w:val="Grid Table 4 Accent 6"/>
    <w:basedOn w:val="TableNormal"/>
    <w:uiPriority w:val="49"/>
    <w:rsid w:val="004B018F"/>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color w:val="auto"/>
      </w:rPr>
      <w:tblPr/>
      <w:tcPr>
        <w:tc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nil"/>
          <w:insideV w:val="nil"/>
        </w:tcBorders>
        <w:shd w:val="clear" w:color="auto" w:fill="DDDDDD" w:themeFill="accent6" w:themeFillShade="E6"/>
      </w:tcPr>
    </w:tblStylePr>
    <w:tblStylePr w:type="lastRow">
      <w:rPr>
        <w:b/>
        <w:bCs/>
      </w:rPr>
      <w:tblPr/>
      <w:tcPr>
        <w:tcBorders>
          <w:top w:val="double" w:sz="4" w:space="0" w:color="F6F6F6" w:themeColor="accent6"/>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GridTable5Dark">
    <w:name w:val="Grid Table 5 Dark"/>
    <w:basedOn w:val="TableNormal"/>
    <w:uiPriority w:val="50"/>
    <w:rsid w:val="000B4BDE"/>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617C0"/>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EE0" w:themeFill="accent1" w:themeFillTint="33"/>
    </w:tcPr>
    <w:tblStylePr w:type="firstRow">
      <w:rPr>
        <w:b/>
        <w:bCs/>
        <w:color w:va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4F0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4F06A" w:themeFill="accent1"/>
      </w:tcPr>
    </w:tblStylePr>
    <w:tblStylePr w:type="firstCol">
      <w:rPr>
        <w:b/>
        <w:bCs/>
        <w:color w:va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4F06A" w:themeFill="accent1"/>
      </w:tcPr>
    </w:tblStylePr>
    <w:tblStylePr w:type="lastCol">
      <w:rPr>
        <w:b/>
        <w:bCs/>
        <w:color w:va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4F06A" w:themeFill="accent1"/>
      </w:tcPr>
    </w:tblStylePr>
    <w:tblStylePr w:type="band1Vert">
      <w:tblPr/>
      <w:tcPr>
        <w:shd w:val="clear" w:color="auto" w:fill="96FDC2" w:themeFill="accent1" w:themeFillTint="66"/>
      </w:tcPr>
    </w:tblStylePr>
    <w:tblStylePr w:type="band1Horz">
      <w:tblPr/>
      <w:tcPr>
        <w:shd w:val="clear" w:color="auto" w:fill="96FDC2" w:themeFill="accent1" w:themeFillTint="66"/>
      </w:tcPr>
    </w:tblStylePr>
  </w:style>
  <w:style w:type="table" w:styleId="GridTable5Dark-Accent2">
    <w:name w:val="Grid Table 5 Dark Accent 2"/>
    <w:basedOn w:val="TableNormal"/>
    <w:uiPriority w:val="50"/>
    <w:rsid w:val="00AF634B"/>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EF8" w:themeFill="accent2" w:themeFillTint="33"/>
    </w:tcPr>
    <w:tblStylePr w:type="firstRow">
      <w:rPr>
        <w:b/>
        <w:bCs/>
        <w:color w:val="FFFFFF" w:themeColor="background1"/>
      </w:rPr>
      <w:tblPr/>
      <w:tcPr>
        <w:tcBorders>
          <w:top w:val="single" w:sz="4" w:space="0" w:color="FFFFFF" w:themeColor="text2"/>
          <w:left w:val="single" w:sz="4" w:space="0" w:color="FFFFFF" w:themeColor="text2"/>
          <w:bottom w:val="single" w:sz="4" w:space="0" w:color="FFFFFF" w:themeColor="text2"/>
          <w:right w:val="single" w:sz="4" w:space="0" w:color="FFFFFF" w:themeColor="text2"/>
          <w:insideH w:val="nil"/>
          <w:insideV w:val="nil"/>
          <w:tl2br w:val="nil"/>
          <w:tr2bl w:val="nil"/>
        </w:tcBorders>
        <w:shd w:val="clear" w:color="auto" w:fill="451DC7" w:themeFill="background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FEE0" w:themeFill="accent2"/>
      </w:tcPr>
    </w:tblStylePr>
    <w:tblStylePr w:type="firstCol">
      <w:rPr>
        <w:b/>
        <w:bCs/>
        <w:color w:val="FFFFFF" w:themeColor="background1"/>
      </w:rPr>
      <w:tblPr/>
      <w:tcPr>
        <w:shd w:val="clear" w:color="auto" w:fill="451DC7" w:themeFill="background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FEE0" w:themeFill="accent2"/>
      </w:tcPr>
    </w:tblStylePr>
    <w:tblStylePr w:type="band1Vert">
      <w:tblPr/>
      <w:tcPr>
        <w:shd w:val="clear" w:color="auto" w:fill="E9FEF2" w:themeFill="accent2" w:themeFillTint="66"/>
      </w:tcPr>
    </w:tblStylePr>
    <w:tblStylePr w:type="band1Horz">
      <w:tblPr/>
      <w:tcPr>
        <w:shd w:val="clear" w:color="auto" w:fill="B09CF0" w:themeFill="background2" w:themeFillTint="66"/>
      </w:tcPr>
    </w:tblStylePr>
    <w:tblStylePr w:type="band2Horz">
      <w:tblPr/>
      <w:tcPr>
        <w:shd w:val="clear" w:color="auto" w:fill="D7CDF7" w:themeFill="background2" w:themeFillTint="33"/>
      </w:tcPr>
    </w:tblStylePr>
  </w:style>
  <w:style w:type="table" w:styleId="GridTable5Dark-Accent3">
    <w:name w:val="Grid Table 5 Dark Accent 3"/>
    <w:basedOn w:val="TableNormal"/>
    <w:uiPriority w:val="50"/>
    <w:rsid w:val="00716C38"/>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AF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50F6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50F6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50F6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50F6B" w:themeFill="accent3"/>
      </w:tcPr>
    </w:tblStylePr>
    <w:tblStylePr w:type="band1Vert">
      <w:tblPr/>
      <w:tcPr>
        <w:shd w:val="clear" w:color="auto" w:fill="9276EC" w:themeFill="accent3" w:themeFillTint="66"/>
      </w:tcPr>
    </w:tblStylePr>
    <w:tblStylePr w:type="band1Horz">
      <w:tblPr/>
      <w:tcPr>
        <w:shd w:val="clear" w:color="auto" w:fill="9276EC" w:themeFill="accent3" w:themeFillTint="66"/>
      </w:tcPr>
    </w:tblStylePr>
  </w:style>
  <w:style w:type="table" w:styleId="GridTable5Dark-Accent4">
    <w:name w:val="Grid Table 5 Dark Accent 4"/>
    <w:basedOn w:val="TableNormal"/>
    <w:uiPriority w:val="50"/>
    <w:rsid w:val="00905C34"/>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6F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682B4"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682B4"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682B4"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682B4" w:themeFill="accent4"/>
      </w:tcPr>
    </w:tblStylePr>
    <w:tblStylePr w:type="band1Vert">
      <w:tblPr/>
      <w:tcPr>
        <w:shd w:val="clear" w:color="auto" w:fill="B4CDE2" w:themeFill="accent4" w:themeFillTint="66"/>
      </w:tcPr>
    </w:tblStylePr>
    <w:tblStylePr w:type="band1Horz">
      <w:tblPr/>
      <w:tcPr>
        <w:shd w:val="clear" w:color="auto" w:fill="B4CDE2" w:themeFill="accent4" w:themeFillTint="66"/>
      </w:tcPr>
    </w:tblStylePr>
  </w:style>
  <w:style w:type="table" w:styleId="GridTable5Dark-Accent5">
    <w:name w:val="Grid Table 5 Dark Accent 5"/>
    <w:basedOn w:val="TableNormal"/>
    <w:uiPriority w:val="50"/>
    <w:rsid w:val="00905C34"/>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CC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00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00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00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00FF" w:themeFill="accent5"/>
      </w:tcPr>
    </w:tblStylePr>
    <w:tblStylePr w:type="band1Vert">
      <w:tblPr/>
      <w:tcPr>
        <w:shd w:val="clear" w:color="auto" w:fill="D299FF" w:themeFill="accent5" w:themeFillTint="66"/>
      </w:tcPr>
    </w:tblStylePr>
    <w:tblStylePr w:type="band1Horz">
      <w:tblPr/>
      <w:tcPr>
        <w:shd w:val="clear" w:color="auto" w:fill="D299FF" w:themeFill="accent5" w:themeFillTint="66"/>
      </w:tcPr>
    </w:tblStylePr>
  </w:style>
  <w:style w:type="table" w:styleId="GridTable5Dark-Accent6">
    <w:name w:val="Grid Table 5 Dark Accent 6"/>
    <w:basedOn w:val="TableNormal"/>
    <w:uiPriority w:val="50"/>
    <w:rsid w:val="00F71BD2"/>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cPr>
      <w:shd w:val="clear" w:color="auto" w:fill="FDFDFD" w:themeFill="accent6" w:themeFillTint="33"/>
    </w:tcPr>
    <w:tblStylePr w:type="firstRow">
      <w:rPr>
        <w:b/>
        <w:bCs/>
        <w:color w:val="auto"/>
      </w:rPr>
      <w:tblPr/>
      <w:tcPr>
        <w:tc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nil"/>
          <w:insideV w:val="nil"/>
        </w:tcBorders>
        <w:shd w:val="clear" w:color="auto" w:fill="DDDDDD" w:themeFill="accent6" w:themeFillShade="E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F6F6" w:themeFill="accent6"/>
      </w:tcPr>
    </w:tblStylePr>
    <w:tblStylePr w:type="firstCol">
      <w:rPr>
        <w:b/>
        <w:bCs/>
        <w:color w:val="auto"/>
      </w:rPr>
      <w:tblPr/>
      <w:tcPr>
        <w:shd w:val="clear" w:color="auto" w:fill="DDDDDD" w:themeFill="accent6" w:themeFillShade="E6"/>
      </w:tcPr>
    </w:tblStylePr>
    <w:tblStylePr w:type="lastCol">
      <w:rPr>
        <w:b/>
        <w:bCs/>
        <w:color w:va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F6F6" w:themeFill="accent6"/>
      </w:tcPr>
    </w:tblStylePr>
    <w:tblStylePr w:type="band1Vert">
      <w:tblPr/>
      <w:tcPr>
        <w:shd w:val="clear" w:color="auto" w:fill="FBFBFB" w:themeFill="accent6" w:themeFillTint="66"/>
      </w:tcPr>
    </w:tblStylePr>
    <w:tblStylePr w:type="band1Horz">
      <w:tblPr/>
      <w:tcPr>
        <w:shd w:val="clear" w:color="auto" w:fill="FBFBFB" w:themeFill="accent6" w:themeFillTint="66"/>
      </w:tcPr>
    </w:tblStylePr>
  </w:style>
  <w:style w:type="table" w:styleId="GridTable6Colorful">
    <w:name w:val="Grid Table 6 Colorful"/>
    <w:basedOn w:val="TableNormal"/>
    <w:uiPriority w:val="51"/>
    <w:rsid w:val="00226667"/>
    <w:pPr>
      <w:spacing w:after="120"/>
      <w:ind w:left="533"/>
    </w:pPr>
    <w:rPr>
      <w:color w:val="000000" w:themeColor="text1"/>
    </w:r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F7C9A"/>
    <w:pPr>
      <w:spacing w:after="120"/>
      <w:ind w:left="533"/>
    </w:pPr>
    <w:rPr>
      <w:color w:val="03B34F" w:themeColor="accent1" w:themeShade="BF"/>
    </w:r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bottom w:val="single" w:sz="12" w:space="0" w:color="61FCA4" w:themeColor="accent1" w:themeTint="99"/>
        </w:tcBorders>
      </w:tcPr>
    </w:tblStylePr>
    <w:tblStylePr w:type="lastRow">
      <w:rPr>
        <w:b/>
        <w:bCs/>
      </w:rPr>
      <w:tblPr/>
      <w:tcPr>
        <w:tcBorders>
          <w:top w:val="doub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GridTable6Colorful-Accent2">
    <w:name w:val="Grid Table 6 Colorful Accent 2"/>
    <w:basedOn w:val="TableNormal"/>
    <w:uiPriority w:val="51"/>
    <w:rsid w:val="002E5992"/>
    <w:pPr>
      <w:spacing w:after="120"/>
      <w:ind w:left="533"/>
    </w:pPr>
    <w:rPr>
      <w:color w:val="451DC7" w:themeColor="background2"/>
    </w:r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rPr>
      <w:tblPr/>
      <w:tcPr>
        <w:tcBorders>
          <w:bottom w:val="single" w:sz="12" w:space="0" w:color="886BE9" w:themeColor="background2" w:themeTint="99"/>
        </w:tcBorders>
      </w:tcPr>
    </w:tblStylePr>
    <w:tblStylePr w:type="lastRow">
      <w:rPr>
        <w:b/>
        <w:bCs/>
      </w:rPr>
      <w:tblPr/>
      <w:tcPr>
        <w:tcBorders>
          <w:top w:val="doub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6Colorful-Accent3">
    <w:name w:val="Grid Table 6 Colorful Accent 3"/>
    <w:basedOn w:val="TableNormal"/>
    <w:uiPriority w:val="51"/>
    <w:rsid w:val="008E0831"/>
    <w:pPr>
      <w:spacing w:after="120"/>
      <w:ind w:left="533"/>
    </w:pPr>
    <w:rPr>
      <w:color w:val="1B0B50" w:themeColor="accent3" w:themeShade="BF"/>
    </w:r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bottom w:val="single" w:sz="12" w:space="0" w:color="5C32E2" w:themeColor="accent3" w:themeTint="99"/>
        </w:tcBorders>
      </w:tcPr>
    </w:tblStylePr>
    <w:tblStylePr w:type="lastRow">
      <w:rPr>
        <w:b/>
        <w:bCs/>
      </w:rPr>
      <w:tblPr/>
      <w:tcPr>
        <w:tcBorders>
          <w:top w:val="doub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GridTable6Colorful-Accent4">
    <w:name w:val="Grid Table 6 Colorful Accent 4"/>
    <w:basedOn w:val="TableNormal"/>
    <w:uiPriority w:val="51"/>
    <w:rsid w:val="008E0831"/>
    <w:pPr>
      <w:spacing w:after="120"/>
      <w:ind w:left="533"/>
    </w:pPr>
    <w:rPr>
      <w:color w:val="346186" w:themeColor="accent4" w:themeShade="BF"/>
    </w:r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bottom w:val="single" w:sz="12" w:space="0" w:color="8EB4D3" w:themeColor="accent4" w:themeTint="99"/>
        </w:tcBorders>
      </w:tcPr>
    </w:tblStylePr>
    <w:tblStylePr w:type="lastRow">
      <w:rPr>
        <w:b/>
        <w:bCs/>
      </w:rPr>
      <w:tblPr/>
      <w:tcPr>
        <w:tcBorders>
          <w:top w:val="doub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6Colorful-Accent5">
    <w:name w:val="Grid Table 6 Colorful Accent 5"/>
    <w:basedOn w:val="TableNormal"/>
    <w:uiPriority w:val="51"/>
    <w:rsid w:val="008E0831"/>
    <w:pPr>
      <w:spacing w:after="120"/>
      <w:ind w:left="533"/>
    </w:pPr>
    <w:rPr>
      <w:color w:val="6B00BF" w:themeColor="accent5" w:themeShade="BF"/>
    </w:r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bottom w:val="single" w:sz="12" w:space="0" w:color="BB66FF" w:themeColor="accent5" w:themeTint="99"/>
        </w:tcBorders>
      </w:tcPr>
    </w:tblStylePr>
    <w:tblStylePr w:type="lastRow">
      <w:rPr>
        <w:b/>
        <w:bCs/>
      </w:rPr>
      <w:tblPr/>
      <w:tcPr>
        <w:tcBorders>
          <w:top w:val="doub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6Colorful-Accent6">
    <w:name w:val="Grid Table 6 Colorful Accent 6"/>
    <w:basedOn w:val="TableNormal"/>
    <w:uiPriority w:val="51"/>
    <w:rsid w:val="00E1778C"/>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rPr>
      <w:tblPr/>
      <w:tcPr>
        <w:tcBorders>
          <w:bottom w:val="single" w:sz="12" w:space="0" w:color="DDDDDD" w:themeColor="accent6" w:themeShade="E6"/>
        </w:tcBorders>
      </w:tcPr>
    </w:tblStylePr>
    <w:tblStylePr w:type="lastRow">
      <w:rPr>
        <w:b/>
        <w:bCs/>
      </w:rPr>
      <w:tblPr/>
      <w:tcPr>
        <w:tcBorders>
          <w:top w:val="doub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GridTable7Colorful">
    <w:name w:val="Grid Table 7 Colorful"/>
    <w:basedOn w:val="TableNormal"/>
    <w:uiPriority w:val="52"/>
    <w:rsid w:val="009C6D0F"/>
    <w:pPr>
      <w:spacing w:after="120"/>
      <w:ind w:left="533"/>
    </w:pPr>
    <w:rPr>
      <w:color w:val="000000" w:themeColor="text1"/>
    </w:r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A61E8"/>
    <w:pPr>
      <w:spacing w:after="120"/>
      <w:ind w:left="533"/>
    </w:pPr>
    <w:rPr>
      <w:color w:val="03B34F" w:themeColor="accent1" w:themeShade="BF"/>
    </w:r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bottom w:val="single" w:sz="4" w:space="0" w:color="61FCA4" w:themeColor="accent1" w:themeTint="99"/>
        </w:tcBorders>
      </w:tcPr>
    </w:tblStylePr>
    <w:tblStylePr w:type="nwCell">
      <w:tblPr/>
      <w:tcPr>
        <w:tcBorders>
          <w:bottom w:val="single" w:sz="4" w:space="0" w:color="61FCA4" w:themeColor="accent1" w:themeTint="99"/>
        </w:tcBorders>
      </w:tcPr>
    </w:tblStylePr>
    <w:tblStylePr w:type="seCell">
      <w:tblPr/>
      <w:tcPr>
        <w:tcBorders>
          <w:top w:val="single" w:sz="4" w:space="0" w:color="61FCA4" w:themeColor="accent1" w:themeTint="99"/>
        </w:tcBorders>
      </w:tcPr>
    </w:tblStylePr>
    <w:tblStylePr w:type="swCell">
      <w:tblPr/>
      <w:tcPr>
        <w:tcBorders>
          <w:top w:val="single" w:sz="4" w:space="0" w:color="61FCA4" w:themeColor="accent1" w:themeTint="99"/>
        </w:tcBorders>
      </w:tcPr>
    </w:tblStylePr>
  </w:style>
  <w:style w:type="table" w:styleId="GridTable7Colorful-Accent2">
    <w:name w:val="Grid Table 7 Colorful Accent 2"/>
    <w:basedOn w:val="TableNormal"/>
    <w:uiPriority w:val="52"/>
    <w:rsid w:val="004536F6"/>
    <w:pPr>
      <w:spacing w:after="120"/>
      <w:ind w:left="533"/>
    </w:pPr>
    <w:rPr>
      <w:color w:val="451DC7" w:themeColor="background2"/>
    </w:rPr>
    <w:tblPr>
      <w:tblStyleRowBandSize w:val="1"/>
      <w:tblStyleColBandSize w:val="1"/>
      <w:tblInd w:w="533" w:type="dxa"/>
      <w:tblBorders>
        <w:top w:val="single" w:sz="6" w:space="0" w:color="886BE9" w:themeColor="background2" w:themeTint="99"/>
        <w:left w:val="single" w:sz="6" w:space="0" w:color="886BE9" w:themeColor="background2" w:themeTint="99"/>
        <w:bottom w:val="single" w:sz="6" w:space="0" w:color="886BE9" w:themeColor="background2" w:themeTint="99"/>
        <w:right w:val="single" w:sz="6" w:space="0" w:color="886BE9" w:themeColor="background2" w:themeTint="99"/>
        <w:insideH w:val="single" w:sz="6" w:space="0" w:color="886BE9" w:themeColor="background2" w:themeTint="99"/>
        <w:insideV w:val="single" w:sz="6" w:space="0" w:color="886BE9" w:themeColor="background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bottom w:val="single" w:sz="4" w:space="0" w:color="886BE9" w:themeColor="background2" w:themeTint="99"/>
        </w:tcBorders>
      </w:tcPr>
    </w:tblStylePr>
    <w:tblStylePr w:type="nwCell">
      <w:tblPr/>
      <w:tcPr>
        <w:tcBorders>
          <w:top w:val="nil"/>
          <w:left w:val="nil"/>
          <w:bottom w:val="single" w:sz="4" w:space="0" w:color="886BE9" w:themeColor="background2" w:themeTint="99"/>
          <w:right w:val="nil"/>
          <w:insideH w:val="nil"/>
          <w:insideV w:val="nil"/>
        </w:tcBorders>
      </w:tcPr>
    </w:tblStylePr>
    <w:tblStylePr w:type="seCell">
      <w:tblPr/>
      <w:tcPr>
        <w:tcBorders>
          <w:top w:val="single" w:sz="4" w:space="0" w:color="DEFEEC" w:themeColor="accent2" w:themeTint="99"/>
        </w:tcBorders>
      </w:tcPr>
    </w:tblStylePr>
    <w:tblStylePr w:type="swCell">
      <w:tblPr/>
      <w:tcPr>
        <w:tcBorders>
          <w:top w:val="single" w:sz="4" w:space="0" w:color="DEFEEC" w:themeColor="accent2" w:themeTint="99"/>
        </w:tcBorders>
      </w:tcPr>
    </w:tblStylePr>
  </w:style>
  <w:style w:type="table" w:styleId="GridTable7Colorful-Accent3">
    <w:name w:val="Grid Table 7 Colorful Accent 3"/>
    <w:basedOn w:val="TableNormal"/>
    <w:uiPriority w:val="52"/>
    <w:rsid w:val="004A61E8"/>
    <w:pPr>
      <w:spacing w:after="120"/>
      <w:ind w:left="533"/>
    </w:pPr>
    <w:rPr>
      <w:color w:val="1B0B50" w:themeColor="accent3" w:themeShade="BF"/>
    </w:r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bottom w:val="single" w:sz="4" w:space="0" w:color="5C32E2" w:themeColor="accent3" w:themeTint="99"/>
        </w:tcBorders>
      </w:tcPr>
    </w:tblStylePr>
    <w:tblStylePr w:type="nwCell">
      <w:tblPr/>
      <w:tcPr>
        <w:tcBorders>
          <w:bottom w:val="single" w:sz="4" w:space="0" w:color="5C32E2" w:themeColor="accent3" w:themeTint="99"/>
        </w:tcBorders>
      </w:tcPr>
    </w:tblStylePr>
    <w:tblStylePr w:type="seCell">
      <w:tblPr/>
      <w:tcPr>
        <w:tcBorders>
          <w:top w:val="single" w:sz="4" w:space="0" w:color="5C32E2" w:themeColor="accent3" w:themeTint="99"/>
        </w:tcBorders>
      </w:tcPr>
    </w:tblStylePr>
    <w:tblStylePr w:type="swCell">
      <w:tblPr/>
      <w:tcPr>
        <w:tcBorders>
          <w:top w:val="single" w:sz="4" w:space="0" w:color="5C32E2" w:themeColor="accent3" w:themeTint="99"/>
        </w:tcBorders>
      </w:tcPr>
    </w:tblStylePr>
  </w:style>
  <w:style w:type="table" w:styleId="GridTable7Colorful-Accent4">
    <w:name w:val="Grid Table 7 Colorful Accent 4"/>
    <w:basedOn w:val="TableNormal"/>
    <w:uiPriority w:val="52"/>
    <w:rsid w:val="00FA09FE"/>
    <w:pPr>
      <w:spacing w:after="120"/>
      <w:ind w:left="533"/>
    </w:pPr>
    <w:rPr>
      <w:color w:val="346186" w:themeColor="accent4" w:themeShade="BF"/>
    </w:r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bottom w:val="single" w:sz="4" w:space="0" w:color="8EB4D3" w:themeColor="accent4" w:themeTint="99"/>
        </w:tcBorders>
      </w:tcPr>
    </w:tblStylePr>
    <w:tblStylePr w:type="nwCell">
      <w:tblPr/>
      <w:tcPr>
        <w:tcBorders>
          <w:bottom w:val="single" w:sz="4" w:space="0" w:color="8EB4D3" w:themeColor="accent4" w:themeTint="99"/>
        </w:tcBorders>
      </w:tcPr>
    </w:tblStylePr>
    <w:tblStylePr w:type="seCell">
      <w:tblPr/>
      <w:tcPr>
        <w:tcBorders>
          <w:top w:val="single" w:sz="4" w:space="0" w:color="8EB4D3" w:themeColor="accent4" w:themeTint="99"/>
        </w:tcBorders>
      </w:tcPr>
    </w:tblStylePr>
    <w:tblStylePr w:type="swCell">
      <w:tblPr/>
      <w:tcPr>
        <w:tcBorders>
          <w:top w:val="single" w:sz="4" w:space="0" w:color="8EB4D3" w:themeColor="accent4" w:themeTint="99"/>
        </w:tcBorders>
      </w:tcPr>
    </w:tblStylePr>
  </w:style>
  <w:style w:type="table" w:styleId="GridTable7Colorful-Accent5">
    <w:name w:val="Grid Table 7 Colorful Accent 5"/>
    <w:basedOn w:val="TableNormal"/>
    <w:uiPriority w:val="52"/>
    <w:rsid w:val="00FA09FE"/>
    <w:pPr>
      <w:spacing w:after="120"/>
      <w:ind w:left="533"/>
    </w:pPr>
    <w:rPr>
      <w:color w:val="6B00BF" w:themeColor="accent5" w:themeShade="BF"/>
    </w:r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bottom w:val="single" w:sz="4" w:space="0" w:color="BB66FF" w:themeColor="accent5" w:themeTint="99"/>
        </w:tcBorders>
      </w:tcPr>
    </w:tblStylePr>
    <w:tblStylePr w:type="nwCell">
      <w:tblPr/>
      <w:tcPr>
        <w:tcBorders>
          <w:bottom w:val="single" w:sz="4" w:space="0" w:color="BB66FF" w:themeColor="accent5" w:themeTint="99"/>
        </w:tcBorders>
      </w:tcPr>
    </w:tblStylePr>
    <w:tblStylePr w:type="seCell">
      <w:tblPr/>
      <w:tcPr>
        <w:tcBorders>
          <w:top w:val="single" w:sz="4" w:space="0" w:color="BB66FF" w:themeColor="accent5" w:themeTint="99"/>
        </w:tcBorders>
      </w:tcPr>
    </w:tblStylePr>
    <w:tblStylePr w:type="swCell">
      <w:tblPr/>
      <w:tcPr>
        <w:tcBorders>
          <w:top w:val="single" w:sz="4" w:space="0" w:color="BB66FF" w:themeColor="accent5" w:themeTint="99"/>
        </w:tcBorders>
      </w:tcPr>
    </w:tblStylePr>
  </w:style>
  <w:style w:type="table" w:styleId="GridTable7Colorful-Accent6">
    <w:name w:val="Grid Table 7 Colorful Accent 6"/>
    <w:basedOn w:val="TableNormal"/>
    <w:uiPriority w:val="52"/>
    <w:rsid w:val="009167C1"/>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2F2F2" w:themeFill="text2" w:themeFillShade="F2"/>
      </w:tcPr>
    </w:tblStylePr>
    <w:tblStylePr w:type="neCell">
      <w:tblPr/>
      <w:tcPr>
        <w:tcBorders>
          <w:bottom w:val="single" w:sz="4" w:space="0" w:color="DDDDDD" w:themeColor="accent6" w:themeShade="E6"/>
        </w:tcBorders>
      </w:tcPr>
    </w:tblStylePr>
    <w:tblStylePr w:type="nwCell">
      <w:tblPr/>
      <w:tcPr>
        <w:tcBorders>
          <w:bottom w:val="single" w:sz="4" w:space="0" w:color="DDDDDD" w:themeColor="accent6" w:themeShade="E6"/>
        </w:tcBorders>
      </w:tcPr>
    </w:tblStylePr>
    <w:tblStylePr w:type="seCell">
      <w:tblPr/>
      <w:tcPr>
        <w:tcBorders>
          <w:top w:val="single" w:sz="4" w:space="0" w:color="F9F9F9" w:themeColor="accent6" w:themeTint="99"/>
        </w:tcBorders>
      </w:tcPr>
    </w:tblStylePr>
    <w:tblStylePr w:type="swCell">
      <w:tblPr/>
      <w:tcPr>
        <w:tcBorders>
          <w:top w:val="single" w:sz="4" w:space="0" w:color="F9F9F9" w:themeColor="accent6" w:themeTint="99"/>
        </w:tcBorders>
      </w:tcPr>
    </w:tblStylePr>
  </w:style>
  <w:style w:type="table" w:styleId="ListTable1Light-Accent1">
    <w:name w:val="List Table 1 Light Accent 1"/>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61FCA4" w:themeColor="accent1" w:themeTint="99"/>
        </w:tcBorders>
      </w:tcPr>
    </w:tblStylePr>
    <w:tblStylePr w:type="lastRow">
      <w:rPr>
        <w:b/>
        <w:bCs/>
      </w:rPr>
      <w:tblPr/>
      <w:tcPr>
        <w:tcBorders>
          <w:top w:val="sing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1Light-Accent2">
    <w:name w:val="List Table 1 Light Accent 2"/>
    <w:basedOn w:val="TableNormal"/>
    <w:uiPriority w:val="46"/>
    <w:rsid w:val="00EC2BDE"/>
    <w:pPr>
      <w:spacing w:after="120"/>
      <w:ind w:left="533"/>
    </w:pPr>
    <w:tblPr>
      <w:tblStyleRowBandSize w:val="1"/>
      <w:tblStyleColBandSize w:val="1"/>
      <w:tblInd w:w="533" w:type="dxa"/>
    </w:tblPr>
    <w:tblStylePr w:type="firstRow">
      <w:rPr>
        <w:b/>
        <w:bCs/>
      </w:rPr>
      <w:tblPr/>
      <w:tcPr>
        <w:tcBorders>
          <w:bottom w:val="single" w:sz="4" w:space="0" w:color="886BE9" w:themeColor="background2" w:themeTint="99"/>
        </w:tcBorders>
      </w:tcPr>
    </w:tblStylePr>
    <w:tblStylePr w:type="lastRow">
      <w:rPr>
        <w:b/>
        <w:bCs/>
      </w:rPr>
      <w:tblPr/>
      <w:tcPr>
        <w:tcBorders>
          <w:top w:val="sing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1Light-Accent3">
    <w:name w:val="List Table 1 Light Accent 3"/>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5C32E2" w:themeColor="accent3" w:themeTint="99"/>
        </w:tcBorders>
      </w:tcPr>
    </w:tblStylePr>
    <w:tblStylePr w:type="lastRow">
      <w:rPr>
        <w:b/>
        <w:bCs/>
      </w:rPr>
      <w:tblPr/>
      <w:tcPr>
        <w:tcBorders>
          <w:top w:val="sing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1Light-Accent4">
    <w:name w:val="List Table 1 Light Accent 4"/>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8EB4D3" w:themeColor="accent4" w:themeTint="99"/>
        </w:tcBorders>
      </w:tcPr>
    </w:tblStylePr>
    <w:tblStylePr w:type="lastRow">
      <w:rPr>
        <w:b/>
        <w:bCs/>
      </w:rPr>
      <w:tblPr/>
      <w:tcPr>
        <w:tcBorders>
          <w:top w:val="sing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1Light-Accent5">
    <w:name w:val="List Table 1 Light Accent 5"/>
    <w:basedOn w:val="TableNormal"/>
    <w:uiPriority w:val="46"/>
    <w:rsid w:val="00787AD2"/>
    <w:pPr>
      <w:spacing w:after="120"/>
      <w:ind w:left="533"/>
    </w:pPr>
    <w:tblPr>
      <w:tblStyleRowBandSize w:val="1"/>
      <w:tblStyleColBandSize w:val="1"/>
      <w:tblInd w:w="533" w:type="dxa"/>
    </w:tblPr>
    <w:tblStylePr w:type="firstRow">
      <w:rPr>
        <w:b/>
        <w:bCs/>
      </w:rPr>
      <w:tblPr/>
      <w:tcPr>
        <w:tcBorders>
          <w:bottom w:val="single" w:sz="4" w:space="0" w:color="BB66FF" w:themeColor="accent5" w:themeTint="99"/>
        </w:tcBorders>
      </w:tcPr>
    </w:tblStylePr>
    <w:tblStylePr w:type="lastRow">
      <w:rPr>
        <w:b/>
        <w:bCs/>
      </w:rPr>
      <w:tblPr/>
      <w:tcPr>
        <w:tcBorders>
          <w:top w:val="sing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1Light-Accent6">
    <w:name w:val="List Table 1 Light Accent 6"/>
    <w:basedOn w:val="TableNormal"/>
    <w:uiPriority w:val="46"/>
    <w:rsid w:val="00223622"/>
    <w:pPr>
      <w:spacing w:after="120"/>
      <w:ind w:left="533"/>
    </w:pPr>
    <w:tblPr>
      <w:tblStyleRowBandSize w:val="1"/>
      <w:tblStyleColBandSize w:val="1"/>
      <w:tblInd w:w="533" w:type="dxa"/>
    </w:tblPr>
    <w:tblStylePr w:type="firstRow">
      <w:rPr>
        <w:b/>
        <w:bCs/>
      </w:rPr>
      <w:tblPr/>
      <w:tcPr>
        <w:tcBorders>
          <w:bottom w:val="single" w:sz="4" w:space="0" w:color="DDDDDD" w:themeColor="accent6" w:themeShade="E6"/>
        </w:tcBorders>
      </w:tcPr>
    </w:tblStylePr>
    <w:tblStylePr w:type="lastRow">
      <w:rPr>
        <w:b/>
        <w:bCs/>
      </w:rPr>
      <w:tblPr/>
      <w:tcPr>
        <w:tcBorders>
          <w:top w:val="sing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ListTable2">
    <w:name w:val="List Table 2"/>
    <w:basedOn w:val="TableNormal"/>
    <w:uiPriority w:val="47"/>
    <w:rsid w:val="00787AD2"/>
    <w:pPr>
      <w:spacing w:after="120"/>
      <w:ind w:left="533"/>
    </w:pPr>
    <w:tblPr>
      <w:tblStyleRowBandSize w:val="1"/>
      <w:tblStyleColBandSize w:val="1"/>
      <w:tblInd w:w="533" w:type="dxa"/>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6667"/>
    <w:pPr>
      <w:spacing w:after="120"/>
      <w:ind w:left="533"/>
    </w:pPr>
    <w:tblPr>
      <w:tblStyleRowBandSize w:val="1"/>
      <w:tblStyleColBandSize w:val="1"/>
      <w:tblInd w:w="533" w:type="dxa"/>
      <w:tblBorders>
        <w:top w:val="single" w:sz="4" w:space="0" w:color="61FCA4" w:themeColor="accent1" w:themeTint="99"/>
        <w:bottom w:val="single" w:sz="4" w:space="0" w:color="61FCA4" w:themeColor="accent1" w:themeTint="99"/>
        <w:insideH w:val="single" w:sz="4" w:space="0" w:color="61FCA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2-Accent2">
    <w:name w:val="List Table 2 Accent 2"/>
    <w:basedOn w:val="TableNormal"/>
    <w:uiPriority w:val="47"/>
    <w:rsid w:val="00245E75"/>
    <w:pPr>
      <w:spacing w:after="120"/>
      <w:ind w:left="533"/>
    </w:pPr>
    <w:tblPr>
      <w:tblStyleRowBandSize w:val="1"/>
      <w:tblStyleColBandSize w:val="1"/>
      <w:tblInd w:w="533" w:type="dxa"/>
      <w:tblBorders>
        <w:top w:val="single" w:sz="4" w:space="0" w:color="886BE9" w:themeColor="background2" w:themeTint="99"/>
        <w:bottom w:val="single" w:sz="4" w:space="0" w:color="886BE9" w:themeColor="background2" w:themeTint="99"/>
        <w:insideH w:val="single" w:sz="4" w:space="0" w:color="886BE9" w:themeColor="background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2-Accent3">
    <w:name w:val="List Table 2 Accent 3"/>
    <w:basedOn w:val="TableNormal"/>
    <w:uiPriority w:val="47"/>
    <w:rsid w:val="001E5C5F"/>
    <w:pPr>
      <w:spacing w:after="120"/>
      <w:ind w:left="533"/>
    </w:pPr>
    <w:tblPr>
      <w:tblStyleRowBandSize w:val="1"/>
      <w:tblStyleColBandSize w:val="1"/>
      <w:tblInd w:w="533" w:type="dxa"/>
      <w:tblBorders>
        <w:top w:val="single" w:sz="4" w:space="0" w:color="5C32E2" w:themeColor="accent3" w:themeTint="99"/>
        <w:bottom w:val="single" w:sz="4" w:space="0" w:color="5C32E2" w:themeColor="accent3" w:themeTint="99"/>
        <w:insideH w:val="single" w:sz="4" w:space="0" w:color="5C32E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2-Accent4">
    <w:name w:val="List Table 2 Accent 4"/>
    <w:basedOn w:val="TableNormal"/>
    <w:uiPriority w:val="47"/>
    <w:rsid w:val="001E5C5F"/>
    <w:pPr>
      <w:spacing w:after="120"/>
      <w:ind w:left="533"/>
    </w:pPr>
    <w:tblPr>
      <w:tblStyleRowBandSize w:val="1"/>
      <w:tblStyleColBandSize w:val="1"/>
      <w:tblInd w:w="533" w:type="dxa"/>
      <w:tblBorders>
        <w:top w:val="single" w:sz="4" w:space="0" w:color="8EB4D3" w:themeColor="accent4" w:themeTint="99"/>
        <w:bottom w:val="single" w:sz="4" w:space="0" w:color="8EB4D3" w:themeColor="accent4" w:themeTint="99"/>
        <w:insideH w:val="single" w:sz="4" w:space="0" w:color="8EB4D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2-Accent5">
    <w:name w:val="List Table 2 Accent 5"/>
    <w:basedOn w:val="TableNormal"/>
    <w:uiPriority w:val="47"/>
    <w:rsid w:val="001E5C5F"/>
    <w:pPr>
      <w:spacing w:after="120"/>
      <w:ind w:left="533"/>
    </w:pPr>
    <w:tblPr>
      <w:tblStyleRowBandSize w:val="1"/>
      <w:tblStyleColBandSize w:val="1"/>
      <w:tblInd w:w="533" w:type="dxa"/>
      <w:tblBorders>
        <w:top w:val="single" w:sz="4" w:space="0" w:color="BB66FF" w:themeColor="accent5" w:themeTint="99"/>
        <w:bottom w:val="single" w:sz="4" w:space="0" w:color="BB66FF" w:themeColor="accent5" w:themeTint="99"/>
        <w:insideH w:val="single" w:sz="4" w:space="0" w:color="BB66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2-Accent6">
    <w:name w:val="List Table 2 Accent 6"/>
    <w:basedOn w:val="TableNormal"/>
    <w:uiPriority w:val="47"/>
    <w:rsid w:val="00F00A3A"/>
    <w:pPr>
      <w:spacing w:after="120"/>
      <w:ind w:left="533"/>
    </w:pPr>
    <w:tblPr>
      <w:tblStyleRowBandSize w:val="1"/>
      <w:tblStyleColBandSize w:val="1"/>
      <w:tblInd w:w="533" w:type="dxa"/>
      <w:tblBorders>
        <w:top w:val="single" w:sz="4" w:space="0" w:color="DDDDDD" w:themeColor="accent6" w:themeShade="E6"/>
        <w:bottom w:val="single" w:sz="4" w:space="0" w:color="DDDDDD" w:themeColor="accent6" w:themeShade="E6"/>
        <w:insideH w:val="single" w:sz="4" w:space="0" w:color="DDDDDD" w:themeColor="accent6" w:themeShade="E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ListTable3">
    <w:name w:val="List Table 3"/>
    <w:basedOn w:val="TableNormal"/>
    <w:uiPriority w:val="48"/>
    <w:rsid w:val="001E5C5F"/>
    <w:pPr>
      <w:spacing w:after="120"/>
      <w:ind w:left="533"/>
    </w:pPr>
    <w:tblPr>
      <w:tblStyleRowBandSize w:val="1"/>
      <w:tblStyleColBandSize w:val="1"/>
      <w:tblInd w:w="533"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617C0"/>
    <w:pPr>
      <w:spacing w:after="120"/>
      <w:ind w:left="533"/>
    </w:pPr>
    <w:tblPr>
      <w:tblStyleRowBandSize w:val="1"/>
      <w:tblStyleColBandSize w:val="1"/>
      <w:tblInd w:w="533" w:type="dxa"/>
      <w:tblBorders>
        <w:top w:val="single" w:sz="4" w:space="0" w:color="04F06A" w:themeColor="accent1"/>
        <w:left w:val="single" w:sz="4" w:space="0" w:color="04F06A" w:themeColor="accent1"/>
        <w:bottom w:val="single" w:sz="4" w:space="0" w:color="04F06A" w:themeColor="accent1"/>
        <w:right w:val="single" w:sz="4" w:space="0" w:color="04F06A" w:themeColor="accent1"/>
      </w:tblBorders>
    </w:tblPr>
    <w:tblStylePr w:type="firstRow">
      <w:rPr>
        <w:b/>
        <w:bCs/>
        <w:color w:val="auto"/>
      </w:rPr>
      <w:tblPr/>
      <w:tcPr>
        <w:shd w:val="clear" w:color="auto" w:fill="04F06A" w:themeFill="accent1"/>
      </w:tcPr>
    </w:tblStylePr>
    <w:tblStylePr w:type="lastRow">
      <w:rPr>
        <w:b/>
        <w:bCs/>
      </w:rPr>
      <w:tblPr/>
      <w:tcPr>
        <w:tcBorders>
          <w:top w:val="double" w:sz="4" w:space="0" w:color="04F0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4F06A" w:themeColor="accent1"/>
          <w:right w:val="single" w:sz="4" w:space="0" w:color="04F06A" w:themeColor="accent1"/>
        </w:tcBorders>
      </w:tcPr>
    </w:tblStylePr>
    <w:tblStylePr w:type="band1Horz">
      <w:tblPr/>
      <w:tcPr>
        <w:tcBorders>
          <w:top w:val="single" w:sz="4" w:space="0" w:color="04F06A" w:themeColor="accent1"/>
          <w:bottom w:val="single" w:sz="4" w:space="0" w:color="04F0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4F06A" w:themeColor="accent1"/>
          <w:left w:val="nil"/>
        </w:tcBorders>
      </w:tcPr>
    </w:tblStylePr>
    <w:tblStylePr w:type="swCell">
      <w:tblPr/>
      <w:tcPr>
        <w:tcBorders>
          <w:top w:val="double" w:sz="4" w:space="0" w:color="04F06A" w:themeColor="accent1"/>
          <w:right w:val="nil"/>
        </w:tcBorders>
      </w:tcPr>
    </w:tblStylePr>
  </w:style>
  <w:style w:type="table" w:styleId="ListTable3-Accent2">
    <w:name w:val="List Table 3 Accent 2"/>
    <w:basedOn w:val="TableNormal"/>
    <w:uiPriority w:val="48"/>
    <w:rsid w:val="00083C2E"/>
    <w:pPr>
      <w:spacing w:after="120"/>
      <w:ind w:left="533"/>
    </w:p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color w:val="FFFFFF" w:themeColor="background1"/>
      </w:rPr>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nil"/>
          <w:insideV w:val="nil"/>
          <w:tl2br w:val="nil"/>
          <w:tr2bl w:val="nil"/>
        </w:tcBorders>
        <w:shd w:val="clear" w:color="auto" w:fill="451DC7" w:themeFill="background2"/>
      </w:tcPr>
    </w:tblStylePr>
    <w:tblStylePr w:type="lastRow">
      <w:rPr>
        <w:b/>
        <w:bCs/>
      </w:rPr>
      <w:tblPr/>
      <w:tcPr>
        <w:tcBorders>
          <w:top w:val="double" w:sz="4" w:space="0" w:color="CAFEE0" w:themeColor="accent2"/>
          <w:bottom w:val="single" w:sz="4" w:space="0" w:color="886BE9" w:themeColor="background2"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FEE0" w:themeColor="accent2"/>
          <w:right w:val="single" w:sz="4" w:space="0" w:color="CAFEE0" w:themeColor="accent2"/>
        </w:tcBorders>
      </w:tcPr>
    </w:tblStylePr>
    <w:tblStylePr w:type="band1Horz">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nil"/>
        </w:tcBorders>
      </w:tcPr>
    </w:tblStylePr>
    <w:tblStylePr w:type="band2Horz">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tcBorders>
      </w:tcPr>
    </w:tblStylePr>
    <w:tblStylePr w:type="neCell">
      <w:tblPr/>
      <w:tcPr>
        <w:tcBorders>
          <w:top w:val="nil"/>
          <w:left w:val="nil"/>
          <w:bottom w:val="single" w:sz="4" w:space="0" w:color="886BE9" w:themeColor="background2" w:themeTint="99"/>
          <w:right w:val="nil"/>
        </w:tcBorders>
      </w:tcPr>
    </w:tblStylePr>
    <w:tblStylePr w:type="nwCell">
      <w:tblPr/>
      <w:tcPr>
        <w:tcBorders>
          <w:top w:val="single" w:sz="4" w:space="0" w:color="886BE9" w:themeColor="background2" w:themeTint="99"/>
          <w:left w:val="single" w:sz="4" w:space="0" w:color="886BE9" w:themeColor="background2" w:themeTint="99"/>
          <w:bottom w:val="single" w:sz="4" w:space="0" w:color="886BE9" w:themeColor="background2" w:themeTint="99"/>
          <w:right w:val="nil"/>
        </w:tcBorders>
      </w:tcPr>
    </w:tblStylePr>
    <w:tblStylePr w:type="seCell">
      <w:tblPr/>
      <w:tcPr>
        <w:tcBorders>
          <w:top w:val="double" w:sz="4" w:space="0" w:color="CAFEE0" w:themeColor="accent2"/>
          <w:left w:val="nil"/>
        </w:tcBorders>
      </w:tcPr>
    </w:tblStylePr>
    <w:tblStylePr w:type="swCell">
      <w:tblPr/>
      <w:tcPr>
        <w:tcBorders>
          <w:top w:val="double" w:sz="4" w:space="0" w:color="CAFEE0" w:themeColor="accent2"/>
          <w:right w:val="nil"/>
        </w:tcBorders>
      </w:tcPr>
    </w:tblStylePr>
  </w:style>
  <w:style w:type="table" w:styleId="ListTable3-Accent3">
    <w:name w:val="List Table 3 Accent 3"/>
    <w:basedOn w:val="TableNormal"/>
    <w:uiPriority w:val="48"/>
    <w:rsid w:val="001E5C5F"/>
    <w:pPr>
      <w:spacing w:after="120"/>
      <w:ind w:left="533"/>
    </w:pPr>
    <w:tblPr>
      <w:tblStyleRowBandSize w:val="1"/>
      <w:tblStyleColBandSize w:val="1"/>
      <w:tblInd w:w="533" w:type="dxa"/>
      <w:tblBorders>
        <w:top w:val="single" w:sz="4" w:space="0" w:color="250F6B" w:themeColor="accent3"/>
        <w:left w:val="single" w:sz="4" w:space="0" w:color="250F6B" w:themeColor="accent3"/>
        <w:bottom w:val="single" w:sz="4" w:space="0" w:color="250F6B" w:themeColor="accent3"/>
        <w:right w:val="single" w:sz="4" w:space="0" w:color="250F6B" w:themeColor="accent3"/>
      </w:tblBorders>
    </w:tblPr>
    <w:tblStylePr w:type="firstRow">
      <w:rPr>
        <w:b/>
        <w:bCs/>
        <w:color w:val="FFFFFF" w:themeColor="background1"/>
      </w:rPr>
      <w:tblPr/>
      <w:tcPr>
        <w:shd w:val="clear" w:color="auto" w:fill="250F6B" w:themeFill="accent3"/>
      </w:tcPr>
    </w:tblStylePr>
    <w:tblStylePr w:type="lastRow">
      <w:rPr>
        <w:b/>
        <w:bCs/>
      </w:rPr>
      <w:tblPr/>
      <w:tcPr>
        <w:tcBorders>
          <w:top w:val="double" w:sz="4" w:space="0" w:color="250F6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50F6B" w:themeColor="accent3"/>
          <w:right w:val="single" w:sz="4" w:space="0" w:color="250F6B" w:themeColor="accent3"/>
        </w:tcBorders>
      </w:tcPr>
    </w:tblStylePr>
    <w:tblStylePr w:type="band1Horz">
      <w:tblPr/>
      <w:tcPr>
        <w:tcBorders>
          <w:top w:val="single" w:sz="4" w:space="0" w:color="250F6B" w:themeColor="accent3"/>
          <w:bottom w:val="single" w:sz="4" w:space="0" w:color="250F6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50F6B" w:themeColor="accent3"/>
          <w:left w:val="nil"/>
        </w:tcBorders>
      </w:tcPr>
    </w:tblStylePr>
    <w:tblStylePr w:type="swCell">
      <w:tblPr/>
      <w:tcPr>
        <w:tcBorders>
          <w:top w:val="double" w:sz="4" w:space="0" w:color="250F6B" w:themeColor="accent3"/>
          <w:right w:val="nil"/>
        </w:tcBorders>
      </w:tcPr>
    </w:tblStylePr>
  </w:style>
  <w:style w:type="table" w:styleId="ListTable3-Accent4">
    <w:name w:val="List Table 3 Accent 4"/>
    <w:basedOn w:val="TableNormal"/>
    <w:uiPriority w:val="48"/>
    <w:rsid w:val="001E5C5F"/>
    <w:pPr>
      <w:spacing w:after="120"/>
      <w:ind w:left="533"/>
    </w:pPr>
    <w:tblPr>
      <w:tblStyleRowBandSize w:val="1"/>
      <w:tblStyleColBandSize w:val="1"/>
      <w:tblInd w:w="533" w:type="dxa"/>
      <w:tblBorders>
        <w:top w:val="single" w:sz="4" w:space="0" w:color="4682B4" w:themeColor="accent4"/>
        <w:left w:val="single" w:sz="4" w:space="0" w:color="4682B4" w:themeColor="accent4"/>
        <w:bottom w:val="single" w:sz="4" w:space="0" w:color="4682B4" w:themeColor="accent4"/>
        <w:right w:val="single" w:sz="4" w:space="0" w:color="4682B4" w:themeColor="accent4"/>
      </w:tblBorders>
    </w:tblPr>
    <w:tblStylePr w:type="firstRow">
      <w:rPr>
        <w:b/>
        <w:bCs/>
        <w:color w:val="FFFFFF" w:themeColor="background1"/>
      </w:rPr>
      <w:tblPr/>
      <w:tcPr>
        <w:shd w:val="clear" w:color="auto" w:fill="4682B4" w:themeFill="accent4"/>
      </w:tcPr>
    </w:tblStylePr>
    <w:tblStylePr w:type="lastRow">
      <w:rPr>
        <w:b/>
        <w:bCs/>
      </w:rPr>
      <w:tblPr/>
      <w:tcPr>
        <w:tcBorders>
          <w:top w:val="double" w:sz="4" w:space="0" w:color="4682B4"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82B4" w:themeColor="accent4"/>
          <w:right w:val="single" w:sz="4" w:space="0" w:color="4682B4" w:themeColor="accent4"/>
        </w:tcBorders>
      </w:tcPr>
    </w:tblStylePr>
    <w:tblStylePr w:type="band1Horz">
      <w:tblPr/>
      <w:tcPr>
        <w:tcBorders>
          <w:top w:val="single" w:sz="4" w:space="0" w:color="4682B4" w:themeColor="accent4"/>
          <w:bottom w:val="single" w:sz="4" w:space="0" w:color="4682B4"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82B4" w:themeColor="accent4"/>
          <w:left w:val="nil"/>
        </w:tcBorders>
      </w:tcPr>
    </w:tblStylePr>
    <w:tblStylePr w:type="swCell">
      <w:tblPr/>
      <w:tcPr>
        <w:tcBorders>
          <w:top w:val="double" w:sz="4" w:space="0" w:color="4682B4" w:themeColor="accent4"/>
          <w:right w:val="nil"/>
        </w:tcBorders>
      </w:tcPr>
    </w:tblStylePr>
  </w:style>
  <w:style w:type="table" w:styleId="ListTable3-Accent6">
    <w:name w:val="List Table 3 Accent 6"/>
    <w:basedOn w:val="TableNormal"/>
    <w:uiPriority w:val="48"/>
    <w:rsid w:val="00F94635"/>
    <w:pPr>
      <w:spacing w:after="120"/>
      <w:ind w:left="533"/>
    </w:p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color w:val="auto"/>
      </w:rPr>
      <w:tblPr/>
      <w:tcPr>
        <w:shd w:val="clear" w:color="auto" w:fill="F6F6F6" w:themeFill="accent6"/>
      </w:tcPr>
    </w:tblStylePr>
    <w:tblStylePr w:type="lastRow">
      <w:rPr>
        <w:b/>
        <w:bCs/>
      </w:rPr>
      <w:tblPr/>
      <w:tcPr>
        <w:tcBorders>
          <w:top w:val="double" w:sz="4" w:space="0" w:color="F6F6F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F6F6" w:themeColor="accent6"/>
          <w:right w:val="single" w:sz="4" w:space="0" w:color="F6F6F6" w:themeColor="accent6"/>
        </w:tcBorders>
      </w:tcPr>
    </w:tblStylePr>
    <w:tblStylePr w:type="band1Horz">
      <w:tblPr/>
      <w:tcPr>
        <w:tcBorders>
          <w:top w:val="single" w:sz="4" w:space="0" w:color="F6F6F6" w:themeColor="accent6"/>
          <w:bottom w:val="single" w:sz="4" w:space="0" w:color="F6F6F6" w:themeColor="accent6"/>
          <w:insideH w:val="nil"/>
        </w:tcBorders>
      </w:tcPr>
    </w:tblStylePr>
    <w:tblStylePr w:type="neCell">
      <w:tblPr/>
      <w:tcPr>
        <w:tc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cBorders>
      </w:tcPr>
    </w:tblStylePr>
    <w:tblStylePr w:type="nwCell">
      <w:tblPr/>
      <w:tcPr>
        <w:tc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cBorders>
      </w:tcPr>
    </w:tblStylePr>
    <w:tblStylePr w:type="seCell">
      <w:tblPr/>
      <w:tcPr>
        <w:tcBorders>
          <w:top w:val="double" w:sz="4" w:space="0" w:color="F6F6F6" w:themeColor="accent6"/>
          <w:left w:val="nil"/>
        </w:tcBorders>
      </w:tcPr>
    </w:tblStylePr>
    <w:tblStylePr w:type="swCell">
      <w:tblPr/>
      <w:tcPr>
        <w:tcBorders>
          <w:top w:val="double" w:sz="4" w:space="0" w:color="F6F6F6" w:themeColor="accent6"/>
          <w:right w:val="nil"/>
        </w:tcBorders>
      </w:tcPr>
    </w:tblStylePr>
  </w:style>
  <w:style w:type="table" w:styleId="ListTable4">
    <w:name w:val="List Table 4"/>
    <w:basedOn w:val="TableNormal"/>
    <w:uiPriority w:val="49"/>
    <w:rsid w:val="001E5C5F"/>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617C0"/>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tblBorders>
    </w:tblPr>
    <w:tblStylePr w:type="firstRow">
      <w:rPr>
        <w:b/>
        <w:bCs/>
        <w:color w:val="auto"/>
      </w:rPr>
      <w:tblPr/>
      <w:tcPr>
        <w:tcBorders>
          <w:top w:val="single" w:sz="4" w:space="0" w:color="04F06A" w:themeColor="accent1"/>
          <w:left w:val="single" w:sz="4" w:space="0" w:color="04F06A" w:themeColor="accent1"/>
          <w:bottom w:val="single" w:sz="4" w:space="0" w:color="04F06A" w:themeColor="accent1"/>
          <w:right w:val="single" w:sz="4" w:space="0" w:color="04F06A" w:themeColor="accent1"/>
          <w:insideH w:val="nil"/>
        </w:tcBorders>
        <w:shd w:val="clear" w:color="auto" w:fill="04F06A" w:themeFill="accent1"/>
      </w:tcPr>
    </w:tblStylePr>
    <w:tblStylePr w:type="lastRow">
      <w:rPr>
        <w:b/>
        <w:bCs/>
      </w:rPr>
      <w:tblPr/>
      <w:tcPr>
        <w:tcBorders>
          <w:top w:val="doub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4-Accent2">
    <w:name w:val="List Table 4 Accent 2"/>
    <w:basedOn w:val="TableNormal"/>
    <w:uiPriority w:val="49"/>
    <w:rsid w:val="0024384A"/>
    <w:pPr>
      <w:spacing w:after="120"/>
      <w:ind w:left="533"/>
    </w:pPr>
    <w:tblPr>
      <w:tblStyleRowBandSize w:val="1"/>
      <w:tblStyleColBandSize w:val="1"/>
      <w:tblInd w:w="533" w:type="dxa"/>
      <w:tblBorders>
        <w:top w:val="single" w:sz="4" w:space="0" w:color="451DC7" w:themeColor="background2"/>
        <w:left w:val="single" w:sz="4" w:space="0" w:color="451DC7" w:themeColor="background2"/>
        <w:bottom w:val="single" w:sz="4" w:space="0" w:color="451DC7" w:themeColor="background2"/>
        <w:right w:val="single" w:sz="4" w:space="0" w:color="451DC7" w:themeColor="background2"/>
        <w:insideH w:val="single" w:sz="6" w:space="0" w:color="451DC7" w:themeColor="background2"/>
      </w:tblBorders>
    </w:tblPr>
    <w:tblStylePr w:type="firstRow">
      <w:rPr>
        <w:b/>
        <w:bCs/>
        <w:color w:val="FFFFFF" w:themeColor="background1"/>
      </w:rPr>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tcBorders>
        <w:shd w:val="clear" w:color="auto" w:fill="451DC7" w:themeFill="background2"/>
      </w:tcPr>
    </w:tblStylePr>
    <w:tblStylePr w:type="lastRow">
      <w:rPr>
        <w:b/>
        <w:bCs/>
      </w:rPr>
      <w:tblPr/>
      <w:tcPr>
        <w:tcBorders>
          <w:top w:val="doub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insideH w:val="nil"/>
          <w:insideV w:val="nil"/>
        </w:tcBorders>
        <w:shd w:val="clear" w:color="auto" w:fill="D7CDF7" w:themeFill="background2" w:themeFillTint="33"/>
      </w:tcPr>
    </w:tblStylePr>
    <w:tblStylePr w:type="band2Horz">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tcBorders>
      </w:tcPr>
    </w:tblStylePr>
  </w:style>
  <w:style w:type="table" w:styleId="ListTable4-Accent3">
    <w:name w:val="List Table 4 Accent 3"/>
    <w:basedOn w:val="TableNormal"/>
    <w:uiPriority w:val="49"/>
    <w:rsid w:val="00F2609C"/>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tblBorders>
    </w:tblPr>
    <w:tblStylePr w:type="firstRow">
      <w:rPr>
        <w:b/>
        <w:bCs/>
        <w:color w:val="FFFFFF" w:themeColor="background1"/>
      </w:rPr>
      <w:tblPr/>
      <w:tcPr>
        <w:tcBorders>
          <w:top w:val="single" w:sz="4" w:space="0" w:color="250F6B" w:themeColor="accent3"/>
          <w:left w:val="single" w:sz="4" w:space="0" w:color="250F6B" w:themeColor="accent3"/>
          <w:bottom w:val="single" w:sz="4" w:space="0" w:color="250F6B" w:themeColor="accent3"/>
          <w:right w:val="single" w:sz="4" w:space="0" w:color="250F6B" w:themeColor="accent3"/>
          <w:insideH w:val="nil"/>
        </w:tcBorders>
        <w:shd w:val="clear" w:color="auto" w:fill="250F6B" w:themeFill="accent3"/>
      </w:tcPr>
    </w:tblStylePr>
    <w:tblStylePr w:type="lastRow">
      <w:rPr>
        <w:b/>
        <w:bCs/>
      </w:rPr>
      <w:tblPr/>
      <w:tcPr>
        <w:tcBorders>
          <w:top w:val="doub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4-Accent4">
    <w:name w:val="List Table 4 Accent 4"/>
    <w:basedOn w:val="TableNormal"/>
    <w:uiPriority w:val="49"/>
    <w:rsid w:val="00F2609C"/>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tblBorders>
    </w:tblPr>
    <w:tblStylePr w:type="firstRow">
      <w:rPr>
        <w:b/>
        <w:bCs/>
        <w:color w:val="FFFFFF" w:themeColor="background1"/>
      </w:rPr>
      <w:tblPr/>
      <w:tcPr>
        <w:tcBorders>
          <w:top w:val="single" w:sz="4" w:space="0" w:color="4682B4" w:themeColor="accent4"/>
          <w:left w:val="single" w:sz="4" w:space="0" w:color="4682B4" w:themeColor="accent4"/>
          <w:bottom w:val="single" w:sz="4" w:space="0" w:color="4682B4" w:themeColor="accent4"/>
          <w:right w:val="single" w:sz="4" w:space="0" w:color="4682B4" w:themeColor="accent4"/>
          <w:insideH w:val="nil"/>
        </w:tcBorders>
        <w:shd w:val="clear" w:color="auto" w:fill="4682B4" w:themeFill="accent4"/>
      </w:tcPr>
    </w:tblStylePr>
    <w:tblStylePr w:type="lastRow">
      <w:rPr>
        <w:b/>
        <w:bCs/>
      </w:rPr>
      <w:tblPr/>
      <w:tcPr>
        <w:tcBorders>
          <w:top w:val="doub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4-Accent5">
    <w:name w:val="List Table 4 Accent 5"/>
    <w:basedOn w:val="TableNormal"/>
    <w:uiPriority w:val="49"/>
    <w:rsid w:val="00F2609C"/>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tblBorders>
    </w:tblPr>
    <w:tblStylePr w:type="firstRow">
      <w:rPr>
        <w:b/>
        <w:bCs/>
        <w:color w:val="FFFFFF" w:themeColor="background1"/>
      </w:rPr>
      <w:tblPr/>
      <w:tcPr>
        <w:tcBorders>
          <w:top w:val="single" w:sz="4" w:space="0" w:color="8F00FF" w:themeColor="accent5"/>
          <w:left w:val="single" w:sz="4" w:space="0" w:color="8F00FF" w:themeColor="accent5"/>
          <w:bottom w:val="single" w:sz="4" w:space="0" w:color="8F00FF" w:themeColor="accent5"/>
          <w:right w:val="single" w:sz="4" w:space="0" w:color="8F00FF" w:themeColor="accent5"/>
          <w:insideH w:val="nil"/>
        </w:tcBorders>
        <w:shd w:val="clear" w:color="auto" w:fill="8F00FF" w:themeFill="accent5"/>
      </w:tcPr>
    </w:tblStylePr>
    <w:tblStylePr w:type="lastRow">
      <w:rPr>
        <w:b/>
        <w:bCs/>
      </w:rPr>
      <w:tblPr/>
      <w:tcPr>
        <w:tcBorders>
          <w:top w:val="doub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4-Accent6">
    <w:name w:val="List Table 4 Accent 6"/>
    <w:basedOn w:val="TableNormal"/>
    <w:uiPriority w:val="49"/>
    <w:rsid w:val="0020313F"/>
    <w:pPr>
      <w:spacing w:after="120"/>
      <w:ind w:left="533"/>
    </w:p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tblBorders>
    </w:tblPr>
    <w:tblStylePr w:type="firstRow">
      <w:rPr>
        <w:b/>
        <w:bCs/>
        <w:color w:val="auto"/>
      </w:rPr>
      <w:tblPr/>
      <w:tcPr>
        <w:shd w:val="clear" w:color="auto" w:fill="DDDDDD" w:themeFill="accent6" w:themeFillShade="E6"/>
      </w:tcPr>
    </w:tblStylePr>
    <w:tblStylePr w:type="lastRow">
      <w:rPr>
        <w:b/>
        <w:bCs/>
      </w:rPr>
      <w:tblPr/>
      <w:tcPr>
        <w:tcBorders>
          <w:top w:val="doub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ListTable5Dark">
    <w:name w:val="List Table 5 Dark"/>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617C0"/>
    <w:pPr>
      <w:spacing w:after="120"/>
      <w:ind w:left="533"/>
    </w:pPr>
    <w:tblPr>
      <w:tblStyleRowBandSize w:val="1"/>
      <w:tblStyleColBandSize w:val="1"/>
      <w:tblInd w:w="533" w:type="dxa"/>
      <w:tblBorders>
        <w:top w:val="single" w:sz="24" w:space="0" w:color="04F06A" w:themeColor="accent1"/>
        <w:left w:val="single" w:sz="24" w:space="0" w:color="04F06A" w:themeColor="accent1"/>
        <w:bottom w:val="single" w:sz="24" w:space="0" w:color="04F06A" w:themeColor="accent1"/>
        <w:right w:val="single" w:sz="24" w:space="0" w:color="04F06A" w:themeColor="accent1"/>
      </w:tblBorders>
    </w:tblPr>
    <w:tcPr>
      <w:shd w:val="clear" w:color="auto" w:fill="04F0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917FD"/>
    <w:pPr>
      <w:spacing w:after="120"/>
      <w:ind w:left="533"/>
    </w:pPr>
    <w:rPr>
      <w:color w:val="FFFFFF" w:themeColor="background1"/>
    </w:rPr>
    <w:tblPr>
      <w:tblStyleRowBandSize w:val="1"/>
      <w:tblStyleColBandSize w:val="1"/>
      <w:tblInd w:w="533" w:type="dxa"/>
      <w:tblBorders>
        <w:top w:val="single" w:sz="18" w:space="0" w:color="451DC7" w:themeColor="background2"/>
        <w:left w:val="single" w:sz="18" w:space="0" w:color="451DC7" w:themeColor="background2"/>
        <w:bottom w:val="single" w:sz="18" w:space="0" w:color="451DC7" w:themeColor="background2"/>
        <w:right w:val="single" w:sz="18" w:space="0" w:color="451DC7" w:themeColor="background2"/>
      </w:tblBorders>
    </w:tblPr>
    <w:tcPr>
      <w:shd w:val="clear" w:color="auto" w:fill="451DC7" w:themeFill="background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250F6B" w:themeColor="accent3"/>
        <w:left w:val="single" w:sz="24" w:space="0" w:color="250F6B" w:themeColor="accent3"/>
        <w:bottom w:val="single" w:sz="24" w:space="0" w:color="250F6B" w:themeColor="accent3"/>
        <w:right w:val="single" w:sz="24" w:space="0" w:color="250F6B" w:themeColor="accent3"/>
      </w:tblBorders>
    </w:tblPr>
    <w:tcPr>
      <w:shd w:val="clear" w:color="auto" w:fill="250F6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4682B4" w:themeColor="accent4"/>
        <w:left w:val="single" w:sz="24" w:space="0" w:color="4682B4" w:themeColor="accent4"/>
        <w:bottom w:val="single" w:sz="24" w:space="0" w:color="4682B4" w:themeColor="accent4"/>
        <w:right w:val="single" w:sz="24" w:space="0" w:color="4682B4" w:themeColor="accent4"/>
      </w:tblBorders>
    </w:tblPr>
    <w:tcPr>
      <w:shd w:val="clear" w:color="auto" w:fill="4682B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8F00FF" w:themeColor="accent5"/>
        <w:left w:val="single" w:sz="24" w:space="0" w:color="8F00FF" w:themeColor="accent5"/>
        <w:bottom w:val="single" w:sz="24" w:space="0" w:color="8F00FF" w:themeColor="accent5"/>
        <w:right w:val="single" w:sz="24" w:space="0" w:color="8F00FF" w:themeColor="accent5"/>
      </w:tblBorders>
    </w:tblPr>
    <w:tcPr>
      <w:shd w:val="clear" w:color="auto" w:fill="8F00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E679E"/>
    <w:pPr>
      <w:spacing w:after="120"/>
      <w:ind w:left="533"/>
    </w:pPr>
    <w:tblPr>
      <w:tblStyleRowBandSize w:val="1"/>
      <w:tblStyleColBandSize w:val="1"/>
      <w:tblInd w:w="533" w:type="dxa"/>
      <w:tblBorders>
        <w:top w:val="single" w:sz="24" w:space="0" w:color="F2F2F2" w:themeColor="text2" w:themeShade="F2"/>
        <w:left w:val="single" w:sz="24" w:space="0" w:color="F2F2F2" w:themeColor="text2" w:themeShade="F2"/>
        <w:bottom w:val="single" w:sz="24" w:space="0" w:color="F2F2F2" w:themeColor="text2" w:themeShade="F2"/>
        <w:right w:val="single" w:sz="24" w:space="0" w:color="F2F2F2" w:themeColor="text2" w:themeShade="F2"/>
      </w:tblBorders>
    </w:tblPr>
    <w:tcPr>
      <w:shd w:val="clear" w:color="auto" w:fill="F2F2F2" w:themeFill="text2" w:themeFillShade="F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F3542"/>
    <w:pPr>
      <w:spacing w:after="120"/>
      <w:ind w:left="533"/>
    </w:pPr>
    <w:rPr>
      <w:color w:val="000000" w:themeColor="text1"/>
    </w:rPr>
    <w:tblPr>
      <w:tblStyleRowBandSize w:val="1"/>
      <w:tblStyleColBandSize w:val="1"/>
      <w:tblInd w:w="533" w:type="dxa"/>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F3542"/>
    <w:pPr>
      <w:spacing w:after="120"/>
      <w:ind w:left="533"/>
    </w:pPr>
    <w:rPr>
      <w:color w:val="03B34F" w:themeColor="accent1" w:themeShade="BF"/>
    </w:rPr>
    <w:tblPr>
      <w:tblStyleRowBandSize w:val="1"/>
      <w:tblStyleColBandSize w:val="1"/>
      <w:tblInd w:w="533" w:type="dxa"/>
      <w:tblBorders>
        <w:top w:val="single" w:sz="4" w:space="0" w:color="04F06A" w:themeColor="accent1"/>
        <w:bottom w:val="single" w:sz="4" w:space="0" w:color="04F06A" w:themeColor="accent1"/>
      </w:tblBorders>
    </w:tblPr>
    <w:tblStylePr w:type="firstRow">
      <w:rPr>
        <w:b/>
        <w:bCs/>
      </w:rPr>
      <w:tblPr/>
      <w:tcPr>
        <w:tcBorders>
          <w:bottom w:val="single" w:sz="4" w:space="0" w:color="04F06A" w:themeColor="accent1"/>
        </w:tcBorders>
      </w:tcPr>
    </w:tblStylePr>
    <w:tblStylePr w:type="lastRow">
      <w:rPr>
        <w:b/>
        <w:bCs/>
      </w:rPr>
      <w:tblPr/>
      <w:tcPr>
        <w:tcBorders>
          <w:top w:val="double" w:sz="4" w:space="0" w:color="04F06A" w:themeColor="accent1"/>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6Colorful-Accent2">
    <w:name w:val="List Table 6 Colorful Accent 2"/>
    <w:basedOn w:val="TableNormal"/>
    <w:uiPriority w:val="51"/>
    <w:rsid w:val="00B45139"/>
    <w:pPr>
      <w:spacing w:after="120"/>
      <w:ind w:left="533"/>
    </w:pPr>
    <w:rPr>
      <w:color w:val="451DC7" w:themeColor="background2"/>
    </w:rPr>
    <w:tblPr>
      <w:tblStyleRowBandSize w:val="1"/>
      <w:tblStyleColBandSize w:val="1"/>
      <w:tblInd w:w="533" w:type="dxa"/>
      <w:tblBorders>
        <w:top w:val="single" w:sz="4" w:space="0" w:color="451DC7" w:themeColor="background2"/>
        <w:bottom w:val="single" w:sz="4" w:space="0" w:color="451DC7" w:themeColor="background2"/>
      </w:tblBorders>
    </w:tblPr>
    <w:tblStylePr w:type="firstRow">
      <w:rPr>
        <w:b/>
        <w:bCs/>
      </w:rPr>
      <w:tblPr/>
      <w:tcPr>
        <w:tcBorders>
          <w:bottom w:val="single" w:sz="4" w:space="0" w:color="451DC7" w:themeColor="background2"/>
        </w:tcBorders>
      </w:tcPr>
    </w:tblStylePr>
    <w:tblStylePr w:type="lastRow">
      <w:rPr>
        <w:b/>
        <w:bCs/>
      </w:rPr>
      <w:tblPr/>
      <w:tcPr>
        <w:tcBorders>
          <w:top w:val="double" w:sz="4" w:space="0" w:color="CAFEE0" w:themeColor="accent2"/>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6Colorful-Accent3">
    <w:name w:val="List Table 6 Colorful Accent 3"/>
    <w:basedOn w:val="TableNormal"/>
    <w:uiPriority w:val="51"/>
    <w:rsid w:val="00BD2AAC"/>
    <w:pPr>
      <w:spacing w:after="120"/>
      <w:ind w:left="533"/>
    </w:pPr>
    <w:rPr>
      <w:color w:val="1B0B50" w:themeColor="accent3" w:themeShade="BF"/>
    </w:rPr>
    <w:tblPr>
      <w:tblStyleRowBandSize w:val="1"/>
      <w:tblStyleColBandSize w:val="1"/>
      <w:tblInd w:w="533" w:type="dxa"/>
      <w:tblBorders>
        <w:top w:val="single" w:sz="4" w:space="0" w:color="250F6B" w:themeColor="accent3"/>
        <w:bottom w:val="single" w:sz="4" w:space="0" w:color="250F6B" w:themeColor="accent3"/>
      </w:tblBorders>
    </w:tblPr>
    <w:tblStylePr w:type="firstRow">
      <w:rPr>
        <w:b/>
        <w:bCs/>
      </w:rPr>
      <w:tblPr/>
      <w:tcPr>
        <w:tcBorders>
          <w:bottom w:val="single" w:sz="4" w:space="0" w:color="250F6B" w:themeColor="accent3"/>
        </w:tcBorders>
      </w:tcPr>
    </w:tblStylePr>
    <w:tblStylePr w:type="lastRow">
      <w:rPr>
        <w:b/>
        <w:bCs/>
      </w:rPr>
      <w:tblPr/>
      <w:tcPr>
        <w:tcBorders>
          <w:top w:val="double" w:sz="4" w:space="0" w:color="250F6B" w:themeColor="accent3"/>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6Colorful-Accent4">
    <w:name w:val="List Table 6 Colorful Accent 4"/>
    <w:basedOn w:val="TableNormal"/>
    <w:uiPriority w:val="51"/>
    <w:rsid w:val="00BD2AAC"/>
    <w:pPr>
      <w:spacing w:after="120"/>
      <w:ind w:left="533"/>
    </w:pPr>
    <w:rPr>
      <w:color w:val="346186" w:themeColor="accent4" w:themeShade="BF"/>
    </w:rPr>
    <w:tblPr>
      <w:tblStyleRowBandSize w:val="1"/>
      <w:tblStyleColBandSize w:val="1"/>
      <w:tblInd w:w="533" w:type="dxa"/>
      <w:tblBorders>
        <w:top w:val="single" w:sz="4" w:space="0" w:color="4682B4" w:themeColor="accent4"/>
        <w:bottom w:val="single" w:sz="4" w:space="0" w:color="4682B4" w:themeColor="accent4"/>
      </w:tblBorders>
    </w:tblPr>
    <w:tblStylePr w:type="firstRow">
      <w:rPr>
        <w:b/>
        <w:bCs/>
      </w:rPr>
      <w:tblPr/>
      <w:tcPr>
        <w:tcBorders>
          <w:bottom w:val="single" w:sz="4" w:space="0" w:color="4682B4" w:themeColor="accent4"/>
        </w:tcBorders>
      </w:tcPr>
    </w:tblStylePr>
    <w:tblStylePr w:type="lastRow">
      <w:rPr>
        <w:b/>
        <w:bCs/>
      </w:rPr>
      <w:tblPr/>
      <w:tcPr>
        <w:tcBorders>
          <w:top w:val="double" w:sz="4" w:space="0" w:color="4682B4" w:themeColor="accent4"/>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6Colorful-Accent5">
    <w:name w:val="List Table 6 Colorful Accent 5"/>
    <w:basedOn w:val="TableNormal"/>
    <w:uiPriority w:val="51"/>
    <w:rsid w:val="00BD2AAC"/>
    <w:pPr>
      <w:spacing w:after="120"/>
      <w:ind w:left="533"/>
    </w:pPr>
    <w:rPr>
      <w:color w:val="6B00BF" w:themeColor="accent5" w:themeShade="BF"/>
    </w:rPr>
    <w:tblPr>
      <w:tblStyleRowBandSize w:val="1"/>
      <w:tblStyleColBandSize w:val="1"/>
      <w:tblInd w:w="533" w:type="dxa"/>
      <w:tblBorders>
        <w:top w:val="single" w:sz="4" w:space="0" w:color="8F00FF" w:themeColor="accent5"/>
        <w:bottom w:val="single" w:sz="4" w:space="0" w:color="8F00FF" w:themeColor="accent5"/>
      </w:tblBorders>
    </w:tblPr>
    <w:tblStylePr w:type="firstRow">
      <w:rPr>
        <w:b/>
        <w:bCs/>
      </w:rPr>
      <w:tblPr/>
      <w:tcPr>
        <w:tcBorders>
          <w:bottom w:val="single" w:sz="4" w:space="0" w:color="8F00FF" w:themeColor="accent5"/>
        </w:tcBorders>
      </w:tcPr>
    </w:tblStylePr>
    <w:tblStylePr w:type="lastRow">
      <w:rPr>
        <w:b/>
        <w:bCs/>
      </w:rPr>
      <w:tblPr/>
      <w:tcPr>
        <w:tcBorders>
          <w:top w:val="double" w:sz="4" w:space="0" w:color="8F00FF" w:themeColor="accent5"/>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6Colorful-Accent6">
    <w:name w:val="List Table 6 Colorful Accent 6"/>
    <w:basedOn w:val="TableNormal"/>
    <w:uiPriority w:val="51"/>
    <w:rsid w:val="004D1C5F"/>
    <w:pPr>
      <w:spacing w:after="120"/>
      <w:ind w:left="533"/>
    </w:pPr>
    <w:rPr>
      <w:color w:val="7B7B7B" w:themeColor="accent6" w:themeShade="80"/>
    </w:rPr>
    <w:tblPr>
      <w:tblStyleRowBandSize w:val="1"/>
      <w:tblStyleColBandSize w:val="1"/>
      <w:tblInd w:w="533" w:type="dxa"/>
      <w:tblBorders>
        <w:top w:val="single" w:sz="4" w:space="0" w:color="DDDDDD" w:themeColor="accent6" w:themeShade="E6"/>
        <w:bottom w:val="single" w:sz="4" w:space="0" w:color="DDDDDD" w:themeColor="accent6" w:themeShade="E6"/>
      </w:tblBorders>
    </w:tblPr>
    <w:tblStylePr w:type="firstRow">
      <w:rPr>
        <w:b/>
        <w:bCs/>
      </w:rPr>
      <w:tblPr/>
      <w:tcPr>
        <w:tcBorders>
          <w:bottom w:val="single" w:sz="4" w:space="0" w:color="DDDDDD" w:themeColor="accent6" w:themeShade="E6"/>
        </w:tcBorders>
      </w:tcPr>
    </w:tblStylePr>
    <w:tblStylePr w:type="lastRow">
      <w:rPr>
        <w:b/>
        <w:bCs/>
      </w:rPr>
      <w:tblPr/>
      <w:tcPr>
        <w:tcBorders>
          <w:top w:val="double" w:sz="4" w:space="0" w:color="F6F6F6" w:themeColor="accent6"/>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ListTable7Colorful">
    <w:name w:val="List Table 7 Colorful"/>
    <w:basedOn w:val="TableNormal"/>
    <w:uiPriority w:val="52"/>
    <w:rsid w:val="00BD2AAC"/>
    <w:pPr>
      <w:spacing w:after="120"/>
      <w:ind w:left="533"/>
    </w:pPr>
    <w:rPr>
      <w:color w:val="000000" w:themeColor="text1"/>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D2AAC"/>
    <w:pPr>
      <w:spacing w:after="120"/>
      <w:ind w:left="533"/>
    </w:pPr>
    <w:rPr>
      <w:color w:val="03B34F" w:themeColor="accent1"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04F0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4F0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4F0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4F06A" w:themeColor="accent1"/>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35A5E"/>
    <w:pPr>
      <w:spacing w:after="120"/>
      <w:ind w:left="533"/>
    </w:pPr>
    <w:rPr>
      <w:color w:val="451DC7" w:themeColor="background2"/>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6" w:space="0" w:color="451DC7" w:themeColor="background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FEE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51DC7" w:themeColor="background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FEE0" w:themeColor="accent2"/>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D2AAC"/>
    <w:pPr>
      <w:spacing w:after="120"/>
      <w:ind w:left="533"/>
    </w:pPr>
    <w:rPr>
      <w:color w:val="1B0B50" w:themeColor="accent3"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250F6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50F6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50F6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50F6B" w:themeColor="accent3"/>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D2AAC"/>
    <w:pPr>
      <w:spacing w:after="120"/>
      <w:ind w:left="533"/>
    </w:pPr>
    <w:rPr>
      <w:color w:val="346186" w:themeColor="accent4"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4682B4"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682B4"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682B4"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682B4" w:themeColor="accent4"/>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D2AAC"/>
    <w:pPr>
      <w:spacing w:after="120"/>
      <w:ind w:left="533"/>
    </w:pPr>
    <w:rPr>
      <w:color w:val="6B00BF" w:themeColor="accent5"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8F00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00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00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00FF" w:themeColor="accent5"/>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505D2"/>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rFonts w:asciiTheme="majorHAnsi" w:eastAsiaTheme="majorEastAsia" w:hAnsiTheme="majorHAnsi" w:cstheme="majorBidi"/>
        <w:i/>
        <w:iCs/>
        <w:sz w:val="26"/>
      </w:rPr>
      <w:tblPr/>
      <w:tcPr>
        <w:tcBorders>
          <w:bottom w:val="single" w:sz="4" w:space="0" w:color="F6F6F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F6F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F6F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F6F6" w:themeColor="accent6"/>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DFDF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Wavestone-Stylepardfaut">
    <w:name w:val="Wavestone - Style par défaut"/>
    <w:basedOn w:val="TableNormal"/>
    <w:uiPriority w:val="99"/>
    <w:rsid w:val="00D70A9E"/>
    <w:pPr>
      <w:spacing w:after="120"/>
      <w:ind w:left="0"/>
    </w:pPr>
    <w:rPr>
      <w:sz w:val="18"/>
    </w:rPr>
    <w:tblPr>
      <w:tblInd w:w="533" w:type="dxa"/>
      <w:tblBorders>
        <w:bottom w:val="single" w:sz="4" w:space="0" w:color="886BE9" w:themeColor="background2" w:themeTint="99"/>
        <w:insideH w:val="single" w:sz="4" w:space="0" w:color="886BE9" w:themeColor="background2" w:themeTint="99"/>
      </w:tblBorders>
    </w:tblPr>
    <w:tblStylePr w:type="firstRow">
      <w:rPr>
        <w:rFonts w:ascii="Aptos" w:hAnsi="Aptos"/>
        <w:b w:val="0"/>
        <w:color w:val="FFFFFF" w:themeColor="background1"/>
        <w:sz w:val="18"/>
      </w:rPr>
      <w:tblPr/>
      <w:tcPr>
        <w:shd w:val="clear" w:color="auto" w:fill="451DC7" w:themeFill="background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15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0023056\AppData\Local\Temp\Templafy\WordVsto\rqax3juk.dotx" TargetMode="External"/></Relationships>
</file>

<file path=word/theme/theme1.xml><?xml version="1.0" encoding="utf-8"?>
<a:theme xmlns:a="http://schemas.openxmlformats.org/drawingml/2006/main" name="Theme Powerpoint-Word">
  <a:themeElements>
    <a:clrScheme name="Wavestone July 30">
      <a:dk1>
        <a:srgbClr val="000000"/>
      </a:dk1>
      <a:lt1>
        <a:srgbClr val="FFFFFF"/>
      </a:lt1>
      <a:dk2>
        <a:srgbClr val="FFFFFF"/>
      </a:dk2>
      <a:lt2>
        <a:srgbClr val="451DC7"/>
      </a:lt2>
      <a:accent1>
        <a:srgbClr val="04F06A"/>
      </a:accent1>
      <a:accent2>
        <a:srgbClr val="CAFEE0"/>
      </a:accent2>
      <a:accent3>
        <a:srgbClr val="250F6B"/>
      </a:accent3>
      <a:accent4>
        <a:srgbClr val="4682B4"/>
      </a:accent4>
      <a:accent5>
        <a:srgbClr val="8F00FF"/>
      </a:accent5>
      <a:accent6>
        <a:srgbClr val="F6F6F6"/>
      </a:accent6>
      <a:hlink>
        <a:srgbClr val="451DC7"/>
      </a:hlink>
      <a:folHlink>
        <a:srgbClr val="451DC7"/>
      </a:folHlink>
    </a:clrScheme>
    <a:fontScheme name="Wavestone NEW">
      <a:majorFont>
        <a:latin typeface="Aptos SemiBold"/>
        <a:ea typeface=""/>
        <a:cs typeface=""/>
      </a:majorFont>
      <a:minorFont>
        <a:latin typeface="Aptos"/>
        <a:ea typeface=""/>
        <a:cs typeface=""/>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6">
            <a:lumMod val="100000"/>
          </a:schemeClr>
        </a:solidFill>
        <a:ln>
          <a:noFill/>
        </a:ln>
      </a:spPr>
      <a:bodyPr rot="0" spcFirstLastPara="0" vertOverflow="overflow" horzOverflow="overflow" vert="horz" wrap="square" lIns="108000" tIns="108000" rIns="108000" bIns="108000" numCol="1" spcCol="0" rtlCol="0" fromWordArt="0" anchor="t" anchorCtr="0" forceAA="0" compatLnSpc="1">
        <a:prstTxWarp prst="textNoShape">
          <a:avLst/>
        </a:prstTxWarp>
        <a:noAutofit/>
      </a:bodyPr>
      <a:lstStyle>
        <a:defPPr algn="l">
          <a:spcBef>
            <a:spcPts val="600"/>
          </a:spcBef>
          <a:defRPr sz="2000" dirty="0" err="1" smtClean="0">
            <a:solidFill>
              <a:schemeClr val="bg2"/>
            </a:solidFill>
            <a:ea typeface="+mj-ea"/>
            <a:cs typeface="+mj-cs"/>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36000" rIns="0" bIns="36000" rtlCol="0">
        <a:spAutoFit/>
      </a:bodyPr>
      <a:lstStyle>
        <a:defPPr algn="l">
          <a:spcBef>
            <a:spcPts val="600"/>
          </a:spcBef>
          <a:defRPr sz="1600" dirty="0" err="1" smtClean="0"/>
        </a:defPPr>
      </a:lstStyle>
    </a:txDef>
  </a:objectDefaults>
  <a:extraClrSchemeLst/>
  <a:extLst>
    <a:ext uri="{05A4C25C-085E-4340-85A3-A5531E510DB2}">
      <thm15:themeFamily xmlns:thm15="http://schemas.microsoft.com/office/thememl/2012/main" name="Theme Powerpoint-Word" id="{9F893799-EFF8-423C-B39C-3015DDFB3C74}" vid="{EAFDF98C-B2D9-459D-B9D6-89D06205C0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2024-05-24T00:00:00</PublishDate>
  <Abstract>Insert your subtitle here</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6316185-1414-45e9-927b-7fb57faef354">
      <Terms xmlns="http://schemas.microsoft.com/office/infopath/2007/PartnerControls"/>
    </lcf76f155ced4ddcb4097134ff3c332f>
  </documentManagement>
</p:properties>
</file>

<file path=customXml/item3.xml><?xml version="1.0" encoding="utf-8"?>
<TemplafyTemplateConfiguration><![CDATA[{"elementsMetadata":[],"transformationConfigurations":[],"templateName":"Deliverable _ EN - A4 - 091525","templateDescription":"","enableDocumentContentUpdater":false,"version":"2.0"}]]></TemplafyTemplateConfiguration>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E1ECFE0972B2B44FB545C7E1A5F492E2" ma:contentTypeVersion="14" ma:contentTypeDescription="Crée un document." ma:contentTypeScope="" ma:versionID="87003696624ad3853967633379358a9a">
  <xsd:schema xmlns:xsd="http://www.w3.org/2001/XMLSchema" xmlns:xs="http://www.w3.org/2001/XMLSchema" xmlns:p="http://schemas.microsoft.com/office/2006/metadata/properties" xmlns:ns2="16316185-1414-45e9-927b-7fb57faef354" xmlns:ns3="867eb8d2-7f56-448d-9b57-9fc937d2a236" targetNamespace="http://schemas.microsoft.com/office/2006/metadata/properties" ma:root="true" ma:fieldsID="0ba610eda9b64fdde27e284f71e5bbd7" ns2:_="" ns3:_="">
    <xsd:import namespace="16316185-1414-45e9-927b-7fb57faef354"/>
    <xsd:import namespace="867eb8d2-7f56-448d-9b57-9fc937d2a2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316185-1414-45e9-927b-7fb57faef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f9efb03f-e9de-4143-b61f-0d56fef76e3e"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7eb8d2-7f56-448d-9b57-9fc937d2a23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TemplafyFormConfiguration><![CDATA[{"formFields":[],"formDataEntries":[]}]]></TemplafyFormConfiguration>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7DC942-1200-4D4C-B977-A753E6647507}">
  <ds:schemaRefs>
    <ds:schemaRef ds:uri="http://schemas.microsoft.com/office/2006/metadata/properties"/>
    <ds:schemaRef ds:uri="http://schemas.microsoft.com/office/infopath/2007/PartnerControls"/>
    <ds:schemaRef ds:uri="16316185-1414-45e9-927b-7fb57faef354"/>
  </ds:schemaRefs>
</ds:datastoreItem>
</file>

<file path=customXml/itemProps3.xml><?xml version="1.0" encoding="utf-8"?>
<ds:datastoreItem xmlns:ds="http://schemas.openxmlformats.org/officeDocument/2006/customXml" ds:itemID="{E673AE64-AF88-424E-AE25-2CD02965BAA5}">
  <ds:schemaRefs/>
</ds:datastoreItem>
</file>

<file path=customXml/itemProps4.xml><?xml version="1.0" encoding="utf-8"?>
<ds:datastoreItem xmlns:ds="http://schemas.openxmlformats.org/officeDocument/2006/customXml" ds:itemID="{E46848F3-75F7-409C-9CFA-CBA3D4315F6B}">
  <ds:schemaRefs>
    <ds:schemaRef ds:uri="http://schemas.openxmlformats.org/officeDocument/2006/bibliography"/>
  </ds:schemaRefs>
</ds:datastoreItem>
</file>

<file path=customXml/itemProps5.xml><?xml version="1.0" encoding="utf-8"?>
<ds:datastoreItem xmlns:ds="http://schemas.openxmlformats.org/officeDocument/2006/customXml" ds:itemID="{B1655C19-3A74-46D4-B722-340B020DAF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316185-1414-45e9-927b-7fb57faef354"/>
    <ds:schemaRef ds:uri="867eb8d2-7f56-448d-9b57-9fc937d2a2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22B3568-ECB9-4B43-B184-3A01E936E963}">
  <ds:schemaRefs/>
</ds:datastoreItem>
</file>

<file path=customXml/itemProps7.xml><?xml version="1.0" encoding="utf-8"?>
<ds:datastoreItem xmlns:ds="http://schemas.openxmlformats.org/officeDocument/2006/customXml" ds:itemID="{D1A22D2A-551E-487D-AA61-E6A3571E36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rqax3juk.dotx</Template>
  <TotalTime>1</TotalTime>
  <Pages>7</Pages>
  <Words>2511</Words>
  <Characters>14316</Characters>
  <Application>Microsoft Office Word</Application>
  <DocSecurity>0</DocSecurity>
  <Lines>119</Lines>
  <Paragraphs>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EN_Template Deliverable
The title can be written on 2 lines</vt:lpstr>
      <vt:lpstr>EN_Template Deliverable
The title can be written on 2 lines</vt:lpstr>
    </vt:vector>
  </TitlesOfParts>
  <Company/>
  <LinksUpToDate>false</LinksUpToDate>
  <CharactersWithSpaces>16794</CharactersWithSpaces>
  <SharedDoc>false</SharedDoc>
  <HLinks>
    <vt:vector size="36" baseType="variant">
      <vt:variant>
        <vt:i4>1507383</vt:i4>
      </vt:variant>
      <vt:variant>
        <vt:i4>32</vt:i4>
      </vt:variant>
      <vt:variant>
        <vt:i4>0</vt:i4>
      </vt:variant>
      <vt:variant>
        <vt:i4>5</vt:i4>
      </vt:variant>
      <vt:variant>
        <vt:lpwstr/>
      </vt:variant>
      <vt:variant>
        <vt:lpwstr>_Toc165534078</vt:lpwstr>
      </vt:variant>
      <vt:variant>
        <vt:i4>1507383</vt:i4>
      </vt:variant>
      <vt:variant>
        <vt:i4>26</vt:i4>
      </vt:variant>
      <vt:variant>
        <vt:i4>0</vt:i4>
      </vt:variant>
      <vt:variant>
        <vt:i4>5</vt:i4>
      </vt:variant>
      <vt:variant>
        <vt:lpwstr/>
      </vt:variant>
      <vt:variant>
        <vt:lpwstr>_Toc165534077</vt:lpwstr>
      </vt:variant>
      <vt:variant>
        <vt:i4>1507383</vt:i4>
      </vt:variant>
      <vt:variant>
        <vt:i4>20</vt:i4>
      </vt:variant>
      <vt:variant>
        <vt:i4>0</vt:i4>
      </vt:variant>
      <vt:variant>
        <vt:i4>5</vt:i4>
      </vt:variant>
      <vt:variant>
        <vt:lpwstr/>
      </vt:variant>
      <vt:variant>
        <vt:lpwstr>_Toc165534076</vt:lpwstr>
      </vt:variant>
      <vt:variant>
        <vt:i4>1507383</vt:i4>
      </vt:variant>
      <vt:variant>
        <vt:i4>14</vt:i4>
      </vt:variant>
      <vt:variant>
        <vt:i4>0</vt:i4>
      </vt:variant>
      <vt:variant>
        <vt:i4>5</vt:i4>
      </vt:variant>
      <vt:variant>
        <vt:lpwstr/>
      </vt:variant>
      <vt:variant>
        <vt:lpwstr>_Toc165534075</vt:lpwstr>
      </vt:variant>
      <vt:variant>
        <vt:i4>1507383</vt:i4>
      </vt:variant>
      <vt:variant>
        <vt:i4>8</vt:i4>
      </vt:variant>
      <vt:variant>
        <vt:i4>0</vt:i4>
      </vt:variant>
      <vt:variant>
        <vt:i4>5</vt:i4>
      </vt:variant>
      <vt:variant>
        <vt:lpwstr/>
      </vt:variant>
      <vt:variant>
        <vt:lpwstr>_Toc165534074</vt:lpwstr>
      </vt:variant>
      <vt:variant>
        <vt:i4>1507383</vt:i4>
      </vt:variant>
      <vt:variant>
        <vt:i4>2</vt:i4>
      </vt:variant>
      <vt:variant>
        <vt:i4>0</vt:i4>
      </vt:variant>
      <vt:variant>
        <vt:i4>5</vt:i4>
      </vt:variant>
      <vt:variant>
        <vt:lpwstr/>
      </vt:variant>
      <vt:variant>
        <vt:lpwstr>_Toc165534073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EN_Template Deliverable
The title can be written on 2 lines</dc:title>
  <dc:subject/>
  <dc:creator>Arthur Saunier</dc:creator>
  <cp:keywords/>
  <dc:description/>
  <cp:lastModifiedBy>SAUNIER Arthur</cp:lastModifiedBy>
  <cp:revision>1</cp:revision>
  <dcterms:created xsi:type="dcterms:W3CDTF">2026-09-03T07:21:00Z</dcterms:created>
  <dcterms:modified xsi:type="dcterms:W3CDTF">2026-09-03T07:22:00Z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0x010100E1ECFE0972B2B44FB545C7E1A5F492E2</vt:lpwstr>
  </property>
  <property fmtid="{D5CDD505-2E9C-101B-9397-08002B2CF9AE}" pid="3" name="MediaServiceImageTags">
    <vt:lpwstr/>
  </property>
  <property fmtid="{D5CDD505-2E9C-101B-9397-08002B2CF9AE}" pid="4" name="ClassificationContentMarkingFooterShapeIds">
    <vt:lpwstr>4</vt:lpwstr>
  </property>
  <property fmtid="{D5CDD505-2E9C-101B-9397-08002B2CF9AE}" pid="5" name="ClassificationContentMarkingFooterFontProps">
    <vt:lpwstr>#000000,9,Calibri</vt:lpwstr>
  </property>
  <property fmtid="{D5CDD505-2E9C-101B-9397-08002B2CF9AE}" pid="6" name="ClassificationContentMarkingFooterText">
    <vt:lpwstr>Public distribution</vt:lpwstr>
  </property>
  <property fmtid="{D5CDD505-2E9C-101B-9397-08002B2CF9AE}" pid="7" name="TemplafyTenantId">
    <vt:lpwstr>wavestone</vt:lpwstr>
  </property>
  <property fmtid="{D5CDD505-2E9C-101B-9397-08002B2CF9AE}" pid="8" name="TemplafyTemplateId">
    <vt:lpwstr>1288845494576218176</vt:lpwstr>
  </property>
  <property fmtid="{D5CDD505-2E9C-101B-9397-08002B2CF9AE}" pid="9" name="TemplafyUserProfileId">
    <vt:lpwstr>1404994020336468016</vt:lpwstr>
  </property>
  <property fmtid="{D5CDD505-2E9C-101B-9397-08002B2CF9AE}" pid="10" name="TemplafyFromBlank">
    <vt:bool>true</vt:bool>
  </property>
</Properties>
</file>